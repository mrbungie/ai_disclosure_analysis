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B5BB7" w14:textId="77777777" w:rsidR="00164E8B" w:rsidRDefault="0005471B" w:rsidP="00164E8B">
      <w:pPr>
        <w:rPr>
          <w:lang w:val="en-US"/>
        </w:rPr>
      </w:pPr>
      <w:bookmarkStart w:id="0" w:name="_Toc43964939"/>
      <w:r>
        <w:rPr>
          <w:noProof/>
        </w:rPr>
        <w:pict w14:anchorId="3517D9B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alt="" style="width:154.1pt;height:57.85pt;mso-width-percent:0;mso-height-percent:0;mso-width-percent:0;mso-height-percent:0">
            <v:imagedata r:id="rId12" o:title="new_logo_MIB"/>
          </v:shape>
        </w:pict>
      </w:r>
    </w:p>
    <w:p w14:paraId="430A224B" w14:textId="77777777" w:rsidR="00164E8B" w:rsidRPr="00164E8B" w:rsidRDefault="00164E8B" w:rsidP="00164E8B"/>
    <w:p w14:paraId="76D27488" w14:textId="77777777" w:rsidR="00164E8B" w:rsidRDefault="00164E8B" w:rsidP="00164E8B"/>
    <w:p w14:paraId="02CD702F" w14:textId="77777777" w:rsidR="0050658F" w:rsidRPr="00164E8B" w:rsidRDefault="0050658F" w:rsidP="00164E8B"/>
    <w:p w14:paraId="1E556869" w14:textId="77777777" w:rsidR="0050658F" w:rsidRDefault="00164E8B" w:rsidP="00164E8B">
      <w:pPr>
        <w:spacing w:before="0" w:after="0"/>
        <w:contextualSpacing/>
        <w:rPr>
          <w:b/>
          <w:color w:val="00897B"/>
          <w:sz w:val="52"/>
          <w:lang w:val="en-US"/>
        </w:rPr>
      </w:pPr>
      <w:r w:rsidRPr="00164E8B">
        <w:rPr>
          <w:b/>
          <w:color w:val="00897B"/>
          <w:sz w:val="52"/>
          <w:lang w:val="en-US"/>
        </w:rPr>
        <w:t>M</w:t>
      </w:r>
      <w:r w:rsidR="00FE6751">
        <w:rPr>
          <w:b/>
          <w:color w:val="00897B"/>
          <w:sz w:val="52"/>
          <w:lang w:val="en-US"/>
        </w:rPr>
        <w:t>BA in International Business</w:t>
      </w:r>
    </w:p>
    <w:p w14:paraId="4D933380" w14:textId="1CAECE67" w:rsidR="00164E8B" w:rsidRDefault="0050658F" w:rsidP="00164E8B">
      <w:pPr>
        <w:spacing w:before="0" w:after="0"/>
        <w:contextualSpacing/>
        <w:rPr>
          <w:sz w:val="36"/>
          <w:lang w:val="en-US"/>
        </w:rPr>
      </w:pPr>
      <w:r>
        <w:rPr>
          <w:sz w:val="36"/>
          <w:lang w:val="en-US"/>
        </w:rPr>
        <w:t>X</w:t>
      </w:r>
      <w:r w:rsidR="007215AD">
        <w:rPr>
          <w:sz w:val="36"/>
          <w:lang w:val="en-US"/>
        </w:rPr>
        <w:t>XX</w:t>
      </w:r>
      <w:r w:rsidR="00EB7303">
        <w:rPr>
          <w:sz w:val="36"/>
          <w:lang w:val="en-US"/>
        </w:rPr>
        <w:t>V</w:t>
      </w:r>
      <w:r w:rsidR="00E936B4" w:rsidRPr="00735C81">
        <w:rPr>
          <w:sz w:val="36"/>
          <w:lang w:val="en-US"/>
        </w:rPr>
        <w:t>I</w:t>
      </w:r>
      <w:r w:rsidR="00EB7303">
        <w:rPr>
          <w:sz w:val="36"/>
          <w:lang w:val="en-US"/>
        </w:rPr>
        <w:t xml:space="preserve"> </w:t>
      </w:r>
      <w:r w:rsidR="00EF58DF">
        <w:rPr>
          <w:sz w:val="36"/>
          <w:lang w:val="en-US"/>
        </w:rPr>
        <w:t>edition</w:t>
      </w:r>
    </w:p>
    <w:p w14:paraId="232B9E8D" w14:textId="77777777" w:rsidR="00EF58DF" w:rsidRDefault="00EF58DF" w:rsidP="00164E8B">
      <w:pPr>
        <w:spacing w:before="0" w:after="0"/>
        <w:contextualSpacing/>
        <w:rPr>
          <w:sz w:val="36"/>
          <w:lang w:val="en-US"/>
        </w:rPr>
      </w:pPr>
    </w:p>
    <w:p w14:paraId="5B6E5406" w14:textId="77777777" w:rsidR="00EF58DF" w:rsidRPr="00EF58DF" w:rsidRDefault="00EF58DF" w:rsidP="00164E8B">
      <w:pPr>
        <w:spacing w:before="0" w:after="0"/>
        <w:contextualSpacing/>
        <w:rPr>
          <w:sz w:val="36"/>
          <w:lang w:val="en-US"/>
        </w:rPr>
      </w:pPr>
    </w:p>
    <w:p w14:paraId="329A4AFD" w14:textId="77777777" w:rsidR="00164E8B" w:rsidRPr="005A7338" w:rsidRDefault="00164E8B" w:rsidP="00EF58DF">
      <w:pPr>
        <w:spacing w:before="0" w:after="0"/>
        <w:contextualSpacing/>
        <w:rPr>
          <w:sz w:val="36"/>
          <w:lang w:val="en-US"/>
        </w:rPr>
      </w:pPr>
      <w:r w:rsidRPr="005A7338">
        <w:rPr>
          <w:sz w:val="36"/>
          <w:lang w:val="en-US"/>
        </w:rPr>
        <w:t>FINAL REPORT</w:t>
      </w:r>
    </w:p>
    <w:p w14:paraId="643B9976" w14:textId="6771EDEF" w:rsidR="00164E8B" w:rsidRPr="00803E6D" w:rsidRDefault="0050658F" w:rsidP="00164E8B">
      <w:pPr>
        <w:spacing w:before="0" w:after="0"/>
        <w:contextualSpacing/>
        <w:rPr>
          <w:b/>
          <w:i/>
          <w:iCs/>
          <w:sz w:val="36"/>
          <w:lang w:val="en-US"/>
        </w:rPr>
      </w:pPr>
      <w:r w:rsidRPr="00803E6D">
        <w:rPr>
          <w:b/>
          <w:i/>
          <w:iCs/>
          <w:sz w:val="52"/>
          <w:lang w:val="en-US"/>
        </w:rPr>
        <w:t>[</w:t>
      </w:r>
      <w:r w:rsidR="00803E6D" w:rsidRPr="00803E6D">
        <w:rPr>
          <w:b/>
          <w:i/>
          <w:iCs/>
          <w:sz w:val="52"/>
          <w:lang w:val="en-US"/>
        </w:rPr>
        <w:t xml:space="preserve">write your </w:t>
      </w:r>
      <w:r w:rsidRPr="00803E6D">
        <w:rPr>
          <w:b/>
          <w:i/>
          <w:iCs/>
          <w:sz w:val="52"/>
          <w:lang w:val="en-US"/>
        </w:rPr>
        <w:t>title]</w:t>
      </w:r>
    </w:p>
    <w:p w14:paraId="5D7B1DA1" w14:textId="77777777" w:rsidR="0050658F" w:rsidRPr="005A7338" w:rsidRDefault="0050658F" w:rsidP="0050658F">
      <w:pPr>
        <w:spacing w:before="0" w:after="0"/>
        <w:contextualSpacing/>
        <w:rPr>
          <w:sz w:val="36"/>
          <w:lang w:val="en-US"/>
        </w:rPr>
      </w:pPr>
    </w:p>
    <w:p w14:paraId="572C9A8E" w14:textId="77777777" w:rsidR="00EF58DF" w:rsidRPr="005A7338" w:rsidRDefault="00EF58DF" w:rsidP="0050658F">
      <w:pPr>
        <w:spacing w:before="0" w:after="0"/>
        <w:contextualSpacing/>
        <w:rPr>
          <w:sz w:val="36"/>
          <w:lang w:val="en-US"/>
        </w:rPr>
      </w:pPr>
    </w:p>
    <w:p w14:paraId="65321718" w14:textId="77777777" w:rsidR="0050658F" w:rsidRDefault="0050658F" w:rsidP="0050658F">
      <w:pPr>
        <w:spacing w:before="0" w:after="0"/>
        <w:contextualSpacing/>
        <w:rPr>
          <w:sz w:val="36"/>
          <w:lang w:val="en-US"/>
        </w:rPr>
      </w:pPr>
      <w:r>
        <w:rPr>
          <w:sz w:val="36"/>
          <w:lang w:val="en-US"/>
        </w:rPr>
        <w:t>By</w:t>
      </w:r>
    </w:p>
    <w:p w14:paraId="4DACE7EF" w14:textId="166FE046" w:rsidR="00EF58DF" w:rsidRPr="00803E6D" w:rsidRDefault="0050658F" w:rsidP="00EF58DF">
      <w:pPr>
        <w:spacing w:before="0" w:after="0"/>
        <w:contextualSpacing/>
        <w:rPr>
          <w:i/>
          <w:iCs/>
          <w:sz w:val="36"/>
          <w:lang w:val="en-US"/>
        </w:rPr>
      </w:pPr>
      <w:r w:rsidRPr="00803E6D">
        <w:rPr>
          <w:i/>
          <w:iCs/>
          <w:sz w:val="36"/>
          <w:lang w:val="en-US"/>
        </w:rPr>
        <w:t>[</w:t>
      </w:r>
      <w:r w:rsidR="00803E6D" w:rsidRPr="00803E6D">
        <w:rPr>
          <w:i/>
          <w:iCs/>
          <w:sz w:val="36"/>
          <w:lang w:val="en-US"/>
        </w:rPr>
        <w:t xml:space="preserve">write your </w:t>
      </w:r>
      <w:r w:rsidRPr="00803E6D">
        <w:rPr>
          <w:i/>
          <w:iCs/>
          <w:sz w:val="36"/>
          <w:lang w:val="en-US"/>
        </w:rPr>
        <w:t>name</w:t>
      </w:r>
      <w:r w:rsidRPr="00803E6D">
        <w:rPr>
          <w:b/>
          <w:i/>
          <w:iCs/>
          <w:sz w:val="36"/>
          <w:lang w:val="en-US"/>
        </w:rPr>
        <w:t>]</w:t>
      </w:r>
    </w:p>
    <w:p w14:paraId="7D4A8B18" w14:textId="77777777" w:rsidR="00EF58DF" w:rsidRDefault="00EF58DF" w:rsidP="00EF58DF">
      <w:pPr>
        <w:spacing w:before="0" w:after="0"/>
        <w:contextualSpacing/>
        <w:rPr>
          <w:sz w:val="36"/>
          <w:lang w:val="en-US"/>
        </w:rPr>
      </w:pPr>
    </w:p>
    <w:p w14:paraId="2FC71EAA" w14:textId="77777777" w:rsidR="00EF58DF" w:rsidRPr="00EF58DF" w:rsidRDefault="00EF58DF" w:rsidP="00EF58DF">
      <w:pPr>
        <w:spacing w:before="0" w:after="0"/>
        <w:contextualSpacing/>
        <w:rPr>
          <w:sz w:val="36"/>
          <w:lang w:val="en-US"/>
        </w:rPr>
      </w:pPr>
    </w:p>
    <w:p w14:paraId="04F03ED9" w14:textId="77777777" w:rsidR="0050658F" w:rsidRDefault="0050658F" w:rsidP="00EF58DF">
      <w:pPr>
        <w:pBdr>
          <w:top w:val="single" w:sz="4" w:space="1" w:color="00897B"/>
        </w:pBdr>
        <w:spacing w:before="0" w:after="0"/>
        <w:contextualSpacing/>
        <w:rPr>
          <w:sz w:val="36"/>
          <w:lang w:val="en-US"/>
        </w:rPr>
      </w:pPr>
      <w:r>
        <w:rPr>
          <w:sz w:val="36"/>
          <w:lang w:val="en-US"/>
        </w:rPr>
        <w:t>DISCUSSANT:</w:t>
      </w:r>
    </w:p>
    <w:p w14:paraId="0FA7AB34" w14:textId="0CD3D184" w:rsidR="00017517" w:rsidRPr="00803E6D" w:rsidRDefault="00EF58DF" w:rsidP="00EF58DF">
      <w:pPr>
        <w:spacing w:before="0" w:after="0"/>
        <w:contextualSpacing/>
        <w:rPr>
          <w:i/>
          <w:iCs/>
          <w:sz w:val="36"/>
          <w:lang w:val="en-US"/>
        </w:rPr>
      </w:pPr>
      <w:r w:rsidRPr="00803E6D">
        <w:rPr>
          <w:i/>
          <w:iCs/>
          <w:sz w:val="36"/>
          <w:lang w:val="en-US"/>
        </w:rPr>
        <w:t>[</w:t>
      </w:r>
      <w:r w:rsidR="00803E6D" w:rsidRPr="00803E6D">
        <w:rPr>
          <w:i/>
          <w:iCs/>
          <w:sz w:val="36"/>
          <w:lang w:val="en-US"/>
        </w:rPr>
        <w:t xml:space="preserve">write the </w:t>
      </w:r>
      <w:r w:rsidRPr="00803E6D">
        <w:rPr>
          <w:i/>
          <w:iCs/>
          <w:sz w:val="36"/>
          <w:lang w:val="en-US"/>
        </w:rPr>
        <w:t>name</w:t>
      </w:r>
      <w:r w:rsidR="00803E6D">
        <w:rPr>
          <w:i/>
          <w:iCs/>
          <w:sz w:val="36"/>
          <w:lang w:val="en-US"/>
        </w:rPr>
        <w:t xml:space="preserve"> of your discussant</w:t>
      </w:r>
      <w:r w:rsidRPr="00803E6D">
        <w:rPr>
          <w:i/>
          <w:iCs/>
          <w:sz w:val="36"/>
          <w:lang w:val="en-US"/>
        </w:rPr>
        <w:t>]</w:t>
      </w:r>
    </w:p>
    <w:p w14:paraId="2E5FAF5A" w14:textId="77777777" w:rsidR="00EF58DF" w:rsidRPr="00EF58DF" w:rsidRDefault="00EF58DF" w:rsidP="00EF58DF">
      <w:pPr>
        <w:spacing w:before="0" w:after="0"/>
        <w:contextualSpacing/>
        <w:rPr>
          <w:sz w:val="36"/>
          <w:lang w:val="en-US"/>
        </w:rPr>
      </w:pPr>
    </w:p>
    <w:p w14:paraId="27D6D1C9" w14:textId="77777777" w:rsidR="00017517" w:rsidRPr="00E61A7C" w:rsidRDefault="00017517" w:rsidP="00017517">
      <w:pPr>
        <w:pStyle w:val="TDC1"/>
        <w:tabs>
          <w:tab w:val="right" w:leader="dot" w:pos="8493"/>
        </w:tabs>
        <w:rPr>
          <w:lang w:val="en-US"/>
        </w:rPr>
      </w:pPr>
      <w:r>
        <w:fldChar w:fldCharType="begin"/>
      </w:r>
      <w:r w:rsidRPr="00E61A7C">
        <w:rPr>
          <w:lang w:val="en-US"/>
        </w:rPr>
        <w:instrText xml:space="preserve"> TOC \o "1-3" \h \z \u </w:instrText>
      </w:r>
      <w:r>
        <w:fldChar w:fldCharType="separate"/>
      </w:r>
      <w:r>
        <w:fldChar w:fldCharType="end"/>
      </w:r>
    </w:p>
    <w:p w14:paraId="773AC76F" w14:textId="77777777" w:rsidR="00017517" w:rsidRPr="00E61A7C" w:rsidRDefault="00017517" w:rsidP="00017517">
      <w:pPr>
        <w:rPr>
          <w:lang w:val="en-US"/>
        </w:rPr>
        <w:sectPr w:rsidR="00017517" w:rsidRPr="00E61A7C" w:rsidSect="009D408B"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 w:code="9"/>
          <w:pgMar w:top="1701" w:right="1134" w:bottom="1559" w:left="1134" w:header="709" w:footer="709" w:gutter="567"/>
          <w:cols w:space="708"/>
          <w:titlePg/>
          <w:docGrid w:linePitch="360"/>
        </w:sectPr>
      </w:pPr>
    </w:p>
    <w:p w14:paraId="2501EF1A" w14:textId="6E88022A" w:rsidR="00017517" w:rsidRPr="005A7338" w:rsidRDefault="005547A4" w:rsidP="005547A4">
      <w:pPr>
        <w:rPr>
          <w:lang w:val="en-US"/>
        </w:rPr>
      </w:pPr>
      <w:r w:rsidRPr="005A7338">
        <w:rPr>
          <w:lang w:val="en-US"/>
        </w:rPr>
        <w:lastRenderedPageBreak/>
        <w:t>[</w:t>
      </w:r>
      <w:proofErr w:type="spellStart"/>
      <w:r w:rsidR="00E936B4">
        <w:t>leave</w:t>
      </w:r>
      <w:proofErr w:type="spellEnd"/>
      <w:r w:rsidR="00E936B4">
        <w:t xml:space="preserve"> a </w:t>
      </w:r>
      <w:r w:rsidR="00EF58DF" w:rsidRPr="005A7338">
        <w:rPr>
          <w:lang w:val="en-US"/>
        </w:rPr>
        <w:t>B</w:t>
      </w:r>
      <w:r w:rsidR="00017517" w:rsidRPr="005A7338">
        <w:rPr>
          <w:lang w:val="en-US"/>
        </w:rPr>
        <w:t>lank</w:t>
      </w:r>
      <w:r w:rsidR="00EF58DF" w:rsidRPr="005A7338">
        <w:rPr>
          <w:lang w:val="en-US"/>
        </w:rPr>
        <w:t xml:space="preserve"> page</w:t>
      </w:r>
      <w:r w:rsidRPr="005A7338">
        <w:rPr>
          <w:lang w:val="en-US"/>
        </w:rPr>
        <w:t>]</w:t>
      </w:r>
    </w:p>
    <w:p w14:paraId="563E82FF" w14:textId="77777777" w:rsidR="00164E8B" w:rsidRPr="005A7338" w:rsidRDefault="00164E8B" w:rsidP="005547A4">
      <w:pPr>
        <w:rPr>
          <w:lang w:val="en-US"/>
        </w:rPr>
      </w:pPr>
      <w:r w:rsidRPr="00EF58DF">
        <w:rPr>
          <w:lang w:val="en-US"/>
        </w:rPr>
        <w:br w:type="page"/>
      </w:r>
      <w:r w:rsidRPr="005A7338">
        <w:rPr>
          <w:lang w:val="en-US"/>
        </w:rPr>
        <w:lastRenderedPageBreak/>
        <w:t>INDEX</w:t>
      </w:r>
    </w:p>
    <w:p w14:paraId="37346693" w14:textId="77777777" w:rsidR="00164E8B" w:rsidRPr="005547A4" w:rsidRDefault="00164E8B" w:rsidP="005547A4">
      <w:pPr>
        <w:rPr>
          <w:lang w:val="en-US"/>
        </w:rPr>
      </w:pPr>
      <w:r w:rsidRPr="005547A4">
        <w:rPr>
          <w:lang w:val="en-US"/>
        </w:rPr>
        <w:t>Create the index by using the INSERT; REFERENCE; INDEX &amp; TABLES and TABLE OF CONTENTS commands.</w:t>
      </w:r>
    </w:p>
    <w:p w14:paraId="704FEB7E" w14:textId="77777777" w:rsidR="00164E8B" w:rsidRPr="005A7338" w:rsidRDefault="00164E8B" w:rsidP="005547A4">
      <w:pPr>
        <w:rPr>
          <w:lang w:val="en-US"/>
        </w:rPr>
      </w:pPr>
      <w:r w:rsidRPr="005A7338">
        <w:rPr>
          <w:lang w:val="en-US"/>
        </w:rPr>
        <w:t>Set up the TABLE OF CONTENTS box.</w:t>
      </w:r>
    </w:p>
    <w:p w14:paraId="450A35A9" w14:textId="77777777" w:rsidR="00017517" w:rsidRDefault="00017517" w:rsidP="00017517">
      <w:pPr>
        <w:rPr>
          <w:lang w:val="en-US"/>
        </w:rPr>
      </w:pPr>
    </w:p>
    <w:p w14:paraId="33B97C05" w14:textId="77777777" w:rsidR="00017517" w:rsidRDefault="00017517" w:rsidP="00017517">
      <w:pPr>
        <w:rPr>
          <w:lang w:val="en-US"/>
        </w:rPr>
      </w:pPr>
    </w:p>
    <w:p w14:paraId="6DD7ADAC" w14:textId="77777777" w:rsidR="00017517" w:rsidRDefault="00017517" w:rsidP="00017517">
      <w:pPr>
        <w:rPr>
          <w:lang w:val="en-US"/>
        </w:rPr>
      </w:pPr>
    </w:p>
    <w:p w14:paraId="062E81DE" w14:textId="77777777" w:rsidR="00017517" w:rsidRDefault="00017517" w:rsidP="00017517">
      <w:pPr>
        <w:rPr>
          <w:lang w:val="en-US"/>
        </w:rPr>
      </w:pPr>
    </w:p>
    <w:p w14:paraId="4138E828" w14:textId="77777777" w:rsidR="00017517" w:rsidRDefault="00017517" w:rsidP="00017517">
      <w:pPr>
        <w:rPr>
          <w:lang w:val="en-US"/>
        </w:rPr>
      </w:pPr>
    </w:p>
    <w:p w14:paraId="3F2F1D73" w14:textId="77777777" w:rsidR="00017517" w:rsidRDefault="00017517" w:rsidP="00017517">
      <w:pPr>
        <w:rPr>
          <w:lang w:val="en-US"/>
        </w:rPr>
      </w:pPr>
    </w:p>
    <w:p w14:paraId="0D89933B" w14:textId="77777777" w:rsidR="00017517" w:rsidRDefault="00017517" w:rsidP="00017517">
      <w:pPr>
        <w:rPr>
          <w:lang w:val="en-US"/>
        </w:rPr>
      </w:pPr>
    </w:p>
    <w:p w14:paraId="71E1F8BA" w14:textId="77777777" w:rsidR="00017517" w:rsidRDefault="00017517" w:rsidP="00017517">
      <w:pPr>
        <w:rPr>
          <w:lang w:val="en-US"/>
        </w:rPr>
      </w:pPr>
    </w:p>
    <w:p w14:paraId="050FDD8D" w14:textId="77777777" w:rsidR="00017517" w:rsidRDefault="00017517" w:rsidP="00017517">
      <w:pPr>
        <w:rPr>
          <w:lang w:val="en-US"/>
        </w:rPr>
      </w:pPr>
    </w:p>
    <w:p w14:paraId="4CB325F1" w14:textId="77777777" w:rsidR="00017517" w:rsidRDefault="00017517" w:rsidP="00017517">
      <w:pPr>
        <w:rPr>
          <w:lang w:val="en-US"/>
        </w:rPr>
      </w:pPr>
    </w:p>
    <w:p w14:paraId="0FC35F7A" w14:textId="77777777" w:rsidR="00017517" w:rsidRDefault="00017517" w:rsidP="00017517">
      <w:pPr>
        <w:rPr>
          <w:lang w:val="en-US"/>
        </w:rPr>
      </w:pPr>
    </w:p>
    <w:p w14:paraId="55328564" w14:textId="77777777" w:rsidR="00017517" w:rsidRDefault="00017517" w:rsidP="00017517">
      <w:pPr>
        <w:rPr>
          <w:lang w:val="en-US"/>
        </w:rPr>
      </w:pPr>
    </w:p>
    <w:p w14:paraId="0E341E67" w14:textId="77777777" w:rsidR="00017517" w:rsidRDefault="00017517" w:rsidP="00017517">
      <w:pPr>
        <w:rPr>
          <w:lang w:val="en-US"/>
        </w:rPr>
      </w:pPr>
    </w:p>
    <w:p w14:paraId="007F1D6E" w14:textId="77777777" w:rsidR="00017517" w:rsidRDefault="00017517" w:rsidP="00017517">
      <w:pPr>
        <w:rPr>
          <w:lang w:val="en-US"/>
        </w:rPr>
      </w:pPr>
    </w:p>
    <w:p w14:paraId="2798A76E" w14:textId="77777777" w:rsidR="001D7ED4" w:rsidRDefault="00E61A7C" w:rsidP="0025213E">
      <w:pPr>
        <w:pStyle w:val="Ttulo1"/>
        <w:rPr>
          <w:lang w:val="en-US"/>
        </w:rPr>
      </w:pPr>
      <w:r>
        <w:rPr>
          <w:lang w:val="en-US"/>
        </w:rPr>
        <w:lastRenderedPageBreak/>
        <w:t>Paragraph</w:t>
      </w:r>
      <w:r w:rsidR="001D7ED4">
        <w:rPr>
          <w:lang w:val="en-US"/>
        </w:rPr>
        <w:t xml:space="preserve">: </w:t>
      </w:r>
    </w:p>
    <w:p w14:paraId="265BEFB8" w14:textId="77777777" w:rsidR="001D7ED4" w:rsidRPr="001D7ED4" w:rsidRDefault="0005471B" w:rsidP="00D44B8A">
      <w:pPr>
        <w:ind w:left="-851"/>
        <w:jc w:val="center"/>
        <w:rPr>
          <w:lang w:val="en-US"/>
        </w:rPr>
      </w:pPr>
      <w:r>
        <w:rPr>
          <w:noProof/>
          <w:lang w:val="en-US"/>
        </w:rPr>
        <w:pict w14:anchorId="6F08EE51">
          <v:shape id="_x0000_i1026" type="#_x0000_t75" alt="" style="width:565.9pt;height:452.2pt;mso-width-percent:0;mso-height-percent:0;mso-width-percent:0;mso-height-percent:0">
            <v:imagedata r:id="rId18" o:title=""/>
          </v:shape>
        </w:pict>
      </w:r>
    </w:p>
    <w:p w14:paraId="30083322" w14:textId="77777777" w:rsidR="00E61A7C" w:rsidRDefault="00E61A7C" w:rsidP="0025213E">
      <w:pPr>
        <w:pStyle w:val="Ttulo1"/>
        <w:rPr>
          <w:lang w:val="en-US"/>
        </w:rPr>
      </w:pPr>
    </w:p>
    <w:p w14:paraId="459E73E8" w14:textId="77777777" w:rsidR="00E61A7C" w:rsidRPr="00E61A7C" w:rsidRDefault="00E61A7C" w:rsidP="00E61A7C">
      <w:pPr>
        <w:rPr>
          <w:lang w:val="en-US"/>
        </w:rPr>
      </w:pPr>
    </w:p>
    <w:p w14:paraId="6AD17796" w14:textId="77777777" w:rsidR="00017517" w:rsidRDefault="00E61A7C" w:rsidP="0025213E">
      <w:pPr>
        <w:pStyle w:val="Ttulo1"/>
        <w:rPr>
          <w:lang w:val="en-US"/>
        </w:rPr>
      </w:pPr>
      <w:r w:rsidRPr="00E61A7C">
        <w:rPr>
          <w:u w:val="single"/>
          <w:lang w:val="en-US"/>
        </w:rPr>
        <w:t>FONTS</w:t>
      </w:r>
      <w:r w:rsidR="001D7ED4" w:rsidRPr="00E61A7C">
        <w:rPr>
          <w:u w:val="single"/>
          <w:lang w:val="en-US"/>
        </w:rPr>
        <w:t xml:space="preserve"> </w:t>
      </w:r>
    </w:p>
    <w:p w14:paraId="00E5B805" w14:textId="77777777" w:rsidR="001D7ED4" w:rsidRDefault="001D7ED4" w:rsidP="0025213E">
      <w:pPr>
        <w:pStyle w:val="Ttulo1"/>
        <w:rPr>
          <w:lang w:val="en-US"/>
        </w:rPr>
      </w:pPr>
    </w:p>
    <w:bookmarkEnd w:id="0"/>
    <w:p w14:paraId="07D15B7B" w14:textId="77777777" w:rsidR="00E53BD9" w:rsidRPr="00D572F6" w:rsidRDefault="008B346C" w:rsidP="0025213E">
      <w:pPr>
        <w:pStyle w:val="Ttulo1"/>
        <w:rPr>
          <w:lang w:val="en-US"/>
        </w:rPr>
      </w:pPr>
      <w:r w:rsidRPr="00D572F6">
        <w:rPr>
          <w:lang w:val="en-US"/>
        </w:rPr>
        <w:t>Heading 1</w:t>
      </w:r>
      <w:r w:rsidR="00E61A7C">
        <w:rPr>
          <w:lang w:val="en-US"/>
        </w:rPr>
        <w:t xml:space="preserve"> (</w:t>
      </w:r>
      <w:r w:rsidR="00764658">
        <w:rPr>
          <w:lang w:val="en-US"/>
        </w:rPr>
        <w:t>Calibri</w:t>
      </w:r>
      <w:r w:rsidR="00E61A7C">
        <w:rPr>
          <w:lang w:val="en-US"/>
        </w:rPr>
        <w:t xml:space="preserve"> </w:t>
      </w:r>
      <w:r w:rsidR="00A97C8E">
        <w:rPr>
          <w:lang w:val="en-US"/>
        </w:rPr>
        <w:t>20</w:t>
      </w:r>
      <w:r w:rsidR="00293BF1">
        <w:rPr>
          <w:lang w:val="en-US"/>
        </w:rPr>
        <w:t xml:space="preserve"> - colour</w:t>
      </w:r>
      <w:r w:rsidR="00E61A7C">
        <w:rPr>
          <w:lang w:val="en-US"/>
        </w:rPr>
        <w:t>)</w:t>
      </w:r>
    </w:p>
    <w:p w14:paraId="05AF31FD" w14:textId="77777777" w:rsidR="00A1166C" w:rsidRPr="00D572F6" w:rsidRDefault="00D572F6" w:rsidP="00A1166C">
      <w:pPr>
        <w:pStyle w:val="Ttulo2"/>
        <w:rPr>
          <w:lang w:val="en-US"/>
        </w:rPr>
      </w:pPr>
      <w:r w:rsidRPr="00D572F6">
        <w:rPr>
          <w:lang w:val="en-US"/>
        </w:rPr>
        <w:t>heading</w:t>
      </w:r>
      <w:r w:rsidR="00A1166C" w:rsidRPr="00D572F6">
        <w:rPr>
          <w:lang w:val="en-US"/>
        </w:rPr>
        <w:t xml:space="preserve"> 2</w:t>
      </w:r>
      <w:r w:rsidR="00E61A7C">
        <w:rPr>
          <w:lang w:val="en-US"/>
        </w:rPr>
        <w:t xml:space="preserve"> (</w:t>
      </w:r>
      <w:r w:rsidR="00764658">
        <w:rPr>
          <w:lang w:val="en-US"/>
        </w:rPr>
        <w:t>Calibri</w:t>
      </w:r>
      <w:r w:rsidR="00E61A7C">
        <w:rPr>
          <w:lang w:val="en-US"/>
        </w:rPr>
        <w:t xml:space="preserve"> MS 1</w:t>
      </w:r>
      <w:r w:rsidR="00A97C8E">
        <w:rPr>
          <w:lang w:val="en-US"/>
        </w:rPr>
        <w:t>6</w:t>
      </w:r>
      <w:r w:rsidR="00293BF1">
        <w:rPr>
          <w:lang w:val="en-US"/>
        </w:rPr>
        <w:t xml:space="preserve"> - colour</w:t>
      </w:r>
      <w:r w:rsidR="00E61A7C">
        <w:rPr>
          <w:lang w:val="en-US"/>
        </w:rPr>
        <w:t xml:space="preserve">) </w:t>
      </w:r>
    </w:p>
    <w:p w14:paraId="2D1D6DA6" w14:textId="77777777" w:rsidR="00952AB6" w:rsidRPr="00952AB6" w:rsidRDefault="00D572F6" w:rsidP="00952AB6">
      <w:pPr>
        <w:pStyle w:val="Ttulo3"/>
        <w:rPr>
          <w:lang w:val="en-US"/>
        </w:rPr>
      </w:pPr>
      <w:r w:rsidRPr="00D572F6">
        <w:rPr>
          <w:lang w:val="en-US"/>
        </w:rPr>
        <w:t>heading</w:t>
      </w:r>
      <w:r w:rsidR="00A1166C" w:rsidRPr="00D572F6">
        <w:rPr>
          <w:lang w:val="en-US"/>
        </w:rPr>
        <w:t xml:space="preserve"> 3</w:t>
      </w:r>
      <w:r w:rsidR="00E61A7C">
        <w:rPr>
          <w:lang w:val="en-US"/>
        </w:rPr>
        <w:t xml:space="preserve"> (</w:t>
      </w:r>
      <w:r w:rsidR="00764658">
        <w:rPr>
          <w:lang w:val="en-US"/>
        </w:rPr>
        <w:t>Calibri</w:t>
      </w:r>
      <w:r w:rsidR="00E61A7C">
        <w:rPr>
          <w:lang w:val="en-US"/>
        </w:rPr>
        <w:t xml:space="preserve"> MS 12</w:t>
      </w:r>
      <w:r w:rsidR="00293BF1">
        <w:rPr>
          <w:lang w:val="en-US"/>
        </w:rPr>
        <w:t xml:space="preserve"> - colour</w:t>
      </w:r>
      <w:r w:rsidR="00E61A7C">
        <w:rPr>
          <w:lang w:val="en-US"/>
        </w:rPr>
        <w:t>)</w:t>
      </w:r>
    </w:p>
    <w:p w14:paraId="5D043402" w14:textId="77777777" w:rsidR="00293BF1" w:rsidRDefault="00293BF1" w:rsidP="00952AB6">
      <w:pPr>
        <w:rPr>
          <w:lang w:val="en-US"/>
        </w:rPr>
      </w:pPr>
      <w:r w:rsidRPr="00952AB6">
        <w:rPr>
          <w:lang w:val="en-US"/>
        </w:rPr>
        <w:t>Body: (</w:t>
      </w:r>
      <w:r w:rsidR="00764658" w:rsidRPr="00952AB6">
        <w:rPr>
          <w:lang w:val="en-US"/>
        </w:rPr>
        <w:t>Calibri</w:t>
      </w:r>
      <w:r w:rsidRPr="00952AB6">
        <w:rPr>
          <w:lang w:val="en-US"/>
        </w:rPr>
        <w:t>, regular, 1</w:t>
      </w:r>
      <w:r w:rsidR="00A97C8E">
        <w:rPr>
          <w:lang w:val="en-US"/>
        </w:rPr>
        <w:t>1</w:t>
      </w:r>
      <w:r w:rsidRPr="00952AB6">
        <w:rPr>
          <w:lang w:val="en-US"/>
        </w:rPr>
        <w:t xml:space="preserve"> – Automatic black)</w:t>
      </w:r>
    </w:p>
    <w:p w14:paraId="054C29DA" w14:textId="77777777" w:rsidR="00952AB6" w:rsidRPr="00952AB6" w:rsidRDefault="00952AB6" w:rsidP="00952AB6">
      <w:pPr>
        <w:rPr>
          <w:lang w:val="en-US"/>
        </w:rPr>
      </w:pPr>
    </w:p>
    <w:p w14:paraId="55EE4864" w14:textId="77777777" w:rsidR="00947A3D" w:rsidRPr="00D572F6" w:rsidRDefault="00D572F6" w:rsidP="00293BF1">
      <w:pPr>
        <w:rPr>
          <w:lang w:val="en-US"/>
        </w:rPr>
      </w:pPr>
      <w:r w:rsidRPr="00D572F6">
        <w:rPr>
          <w:lang w:val="en-US"/>
        </w:rPr>
        <w:t xml:space="preserve">The text </w:t>
      </w:r>
      <w:r w:rsidR="00DC4BEC">
        <w:rPr>
          <w:lang w:val="en-US"/>
        </w:rPr>
        <w:t>should</w:t>
      </w:r>
      <w:r w:rsidRPr="00D572F6">
        <w:rPr>
          <w:lang w:val="en-US"/>
        </w:rPr>
        <w:t xml:space="preserve"> be written using </w:t>
      </w:r>
      <w:r w:rsidR="00DC4BEC" w:rsidRPr="00D572F6">
        <w:rPr>
          <w:lang w:val="en-US"/>
        </w:rPr>
        <w:t xml:space="preserve">NORMAL </w:t>
      </w:r>
      <w:r w:rsidRPr="00D572F6">
        <w:rPr>
          <w:lang w:val="en-US"/>
        </w:rPr>
        <w:t>style</w:t>
      </w:r>
    </w:p>
    <w:p w14:paraId="315C0703" w14:textId="77777777" w:rsidR="00BC6E0B" w:rsidRPr="00D572F6" w:rsidRDefault="00D572F6" w:rsidP="001823A2">
      <w:pPr>
        <w:numPr>
          <w:ilvl w:val="0"/>
          <w:numId w:val="5"/>
        </w:numPr>
        <w:rPr>
          <w:lang w:val="en-US"/>
        </w:rPr>
      </w:pPr>
      <w:r w:rsidRPr="00D572F6">
        <w:rPr>
          <w:lang w:val="en-US"/>
        </w:rPr>
        <w:t xml:space="preserve">To insert bullets and numbering use the </w:t>
      </w:r>
      <w:r w:rsidR="00DC4BEC" w:rsidRPr="00D572F6">
        <w:rPr>
          <w:lang w:val="en-US"/>
        </w:rPr>
        <w:t xml:space="preserve">FORMAT </w:t>
      </w:r>
      <w:r w:rsidRPr="00D572F6">
        <w:rPr>
          <w:lang w:val="en-US"/>
        </w:rPr>
        <w:t>menu</w:t>
      </w:r>
      <w:r w:rsidR="004711F7" w:rsidRPr="00D572F6">
        <w:rPr>
          <w:lang w:val="en-US"/>
        </w:rPr>
        <w:t xml:space="preserve"> </w:t>
      </w:r>
      <w:r w:rsidRPr="00D572F6">
        <w:rPr>
          <w:lang w:val="en-US"/>
        </w:rPr>
        <w:t>or</w:t>
      </w:r>
      <w:r>
        <w:rPr>
          <w:lang w:val="en-US"/>
        </w:rPr>
        <w:t xml:space="preserve"> click on</w:t>
      </w:r>
      <w:r w:rsidR="004711F7">
        <w:rPr>
          <w:lang w:val="en-US"/>
        </w:rPr>
        <w:t xml:space="preserve"> the bullets and numbering</w:t>
      </w:r>
      <w:r w:rsidR="004711F7" w:rsidRPr="004711F7">
        <w:rPr>
          <w:lang w:val="en-US"/>
        </w:rPr>
        <w:t xml:space="preserve"> </w:t>
      </w:r>
      <w:r w:rsidR="004711F7">
        <w:rPr>
          <w:lang w:val="en-US"/>
        </w:rPr>
        <w:t>icon</w:t>
      </w:r>
      <w:r w:rsidR="003C6123">
        <w:rPr>
          <w:lang w:val="en-US"/>
        </w:rPr>
        <w:t>s</w:t>
      </w:r>
    </w:p>
    <w:p w14:paraId="3285BA09" w14:textId="77777777" w:rsidR="00D44B8A" w:rsidRDefault="00D44B8A" w:rsidP="00B81BE3">
      <w:pPr>
        <w:rPr>
          <w:lang w:val="en-US"/>
        </w:rPr>
      </w:pPr>
    </w:p>
    <w:p w14:paraId="4F3EAABC" w14:textId="77777777" w:rsidR="00D44B8A" w:rsidRDefault="00D44B8A" w:rsidP="00B81BE3">
      <w:pPr>
        <w:rPr>
          <w:lang w:val="en-US"/>
        </w:rPr>
      </w:pPr>
    </w:p>
    <w:p w14:paraId="3228C25E" w14:textId="3E6D3CF3" w:rsidR="003E0166" w:rsidRPr="00D572F6" w:rsidRDefault="004711F7" w:rsidP="00B81BE3">
      <w:pPr>
        <w:rPr>
          <w:lang w:val="en-US"/>
        </w:rPr>
      </w:pPr>
      <w:r>
        <w:rPr>
          <w:lang w:val="en-US"/>
        </w:rPr>
        <w:t>Graphs should be inserted as follows</w:t>
      </w:r>
      <w:r w:rsidR="00735C81">
        <w:rPr>
          <w:lang w:val="en-US"/>
        </w:rPr>
        <w:t xml:space="preserve"> (only for Office style graphs)</w:t>
      </w:r>
      <w:r w:rsidR="00A1166C" w:rsidRPr="00D572F6">
        <w:rPr>
          <w:lang w:val="en-US"/>
        </w:rPr>
        <w:t>:</w:t>
      </w:r>
    </w:p>
    <w:p w14:paraId="60B56258" w14:textId="77777777" w:rsidR="005F2B8C" w:rsidRPr="00D572F6" w:rsidRDefault="004711F7" w:rsidP="005A7338">
      <w:pPr>
        <w:numPr>
          <w:ilvl w:val="0"/>
          <w:numId w:val="5"/>
        </w:numPr>
        <w:rPr>
          <w:lang w:val="en-US"/>
        </w:rPr>
      </w:pPr>
      <w:r>
        <w:rPr>
          <w:lang w:val="en-US"/>
        </w:rPr>
        <w:t>For E</w:t>
      </w:r>
      <w:r w:rsidRPr="00D572F6">
        <w:rPr>
          <w:lang w:val="en-US"/>
        </w:rPr>
        <w:t xml:space="preserve">xcel </w:t>
      </w:r>
      <w:r w:rsidR="00D572F6" w:rsidRPr="00D572F6">
        <w:rPr>
          <w:lang w:val="en-US"/>
        </w:rPr>
        <w:t>graphs</w:t>
      </w:r>
      <w:r>
        <w:rPr>
          <w:lang w:val="en-US"/>
        </w:rPr>
        <w:t>,</w:t>
      </w:r>
      <w:r w:rsidR="00D572F6" w:rsidRPr="00D572F6">
        <w:rPr>
          <w:lang w:val="en-US"/>
        </w:rPr>
        <w:t xml:space="preserve"> use the </w:t>
      </w:r>
      <w:r w:rsidR="009F779B" w:rsidRPr="00D572F6">
        <w:rPr>
          <w:lang w:val="en-US"/>
        </w:rPr>
        <w:t xml:space="preserve">paste special </w:t>
      </w:r>
      <w:r w:rsidR="009F779B">
        <w:rPr>
          <w:lang w:val="en-US"/>
        </w:rPr>
        <w:t xml:space="preserve">command from the </w:t>
      </w:r>
      <w:r w:rsidR="00D572F6" w:rsidRPr="00D572F6">
        <w:rPr>
          <w:lang w:val="en-US"/>
        </w:rPr>
        <w:t xml:space="preserve">menu and choose the </w:t>
      </w:r>
      <w:r w:rsidR="00A1166C" w:rsidRPr="00D572F6">
        <w:rPr>
          <w:lang w:val="en-US"/>
        </w:rPr>
        <w:t>Enhanced Metafile</w:t>
      </w:r>
      <w:r w:rsidRPr="004711F7">
        <w:rPr>
          <w:lang w:val="en-US"/>
        </w:rPr>
        <w:t xml:space="preserve"> </w:t>
      </w:r>
      <w:proofErr w:type="gramStart"/>
      <w:r w:rsidRPr="00D572F6">
        <w:rPr>
          <w:lang w:val="en-US"/>
        </w:rPr>
        <w:t>option</w:t>
      </w:r>
      <w:r w:rsidR="00A1166C" w:rsidRPr="00D572F6">
        <w:rPr>
          <w:lang w:val="en-US"/>
        </w:rPr>
        <w:t>;</w:t>
      </w:r>
      <w:proofErr w:type="gramEnd"/>
    </w:p>
    <w:p w14:paraId="298AADC6" w14:textId="77777777" w:rsidR="00A1166C" w:rsidRPr="005F2B8C" w:rsidRDefault="004711F7" w:rsidP="00A1166C">
      <w:pPr>
        <w:numPr>
          <w:ilvl w:val="0"/>
          <w:numId w:val="5"/>
        </w:numPr>
        <w:rPr>
          <w:lang w:val="en-US"/>
        </w:rPr>
      </w:pPr>
      <w:r>
        <w:rPr>
          <w:lang w:val="en-US"/>
        </w:rPr>
        <w:t>To</w:t>
      </w:r>
      <w:r w:rsidR="009F779B">
        <w:rPr>
          <w:lang w:val="en-US"/>
        </w:rPr>
        <w:t xml:space="preserve"> </w:t>
      </w:r>
      <w:r w:rsidR="009F779B" w:rsidRPr="005F2B8C">
        <w:rPr>
          <w:lang w:val="en-US"/>
        </w:rPr>
        <w:t xml:space="preserve">insert </w:t>
      </w:r>
      <w:r w:rsidR="009F779B">
        <w:rPr>
          <w:lang w:val="en-US"/>
        </w:rPr>
        <w:t>W</w:t>
      </w:r>
      <w:r w:rsidR="009F779B" w:rsidRPr="005F2B8C">
        <w:rPr>
          <w:lang w:val="en-US"/>
        </w:rPr>
        <w:t>ord</w:t>
      </w:r>
      <w:r w:rsidR="009F779B">
        <w:rPr>
          <w:lang w:val="en-US"/>
        </w:rPr>
        <w:t xml:space="preserve"> </w:t>
      </w:r>
      <w:r>
        <w:rPr>
          <w:lang w:val="en-US"/>
        </w:rPr>
        <w:t>graphs</w:t>
      </w:r>
      <w:r w:rsidR="005F2B8C" w:rsidRPr="005F2B8C">
        <w:rPr>
          <w:lang w:val="en-US"/>
        </w:rPr>
        <w:t xml:space="preserve">, </w:t>
      </w:r>
      <w:r w:rsidR="009F779B">
        <w:rPr>
          <w:lang w:val="en-US"/>
        </w:rPr>
        <w:t>use</w:t>
      </w:r>
      <w:r w:rsidR="005F2B8C" w:rsidRPr="005F2B8C">
        <w:rPr>
          <w:lang w:val="en-US"/>
        </w:rPr>
        <w:t xml:space="preserve"> INSERT; O</w:t>
      </w:r>
      <w:r w:rsidR="005F2B8C">
        <w:rPr>
          <w:lang w:val="en-US"/>
        </w:rPr>
        <w:t>BJECT; MICROSOFT WORD DOCUMENT</w:t>
      </w:r>
    </w:p>
    <w:p w14:paraId="48395CAC" w14:textId="77777777" w:rsidR="00A1166C" w:rsidRDefault="0005471B" w:rsidP="00A1166C">
      <w:pPr>
        <w:pStyle w:val="Figura"/>
      </w:pPr>
      <w:r>
        <w:rPr>
          <w:noProof/>
        </w:rPr>
        <w:pict w14:anchorId="44AB7E48">
          <v:shape id="_x0000_i1025" type="#_x0000_t75" alt="" style="width:425.25pt;height:185.05pt;mso-width-percent:0;mso-height-percent:0;mso-width-percent:0;mso-height-percent:0">
            <v:imagedata r:id="rId19" o:title=""/>
          </v:shape>
        </w:pict>
      </w:r>
    </w:p>
    <w:p w14:paraId="5BA500DC" w14:textId="77777777" w:rsidR="00A1166C" w:rsidRPr="00D64CFA" w:rsidRDefault="00E66776" w:rsidP="00A1166C">
      <w:pPr>
        <w:rPr>
          <w:lang w:val="en-US"/>
        </w:rPr>
      </w:pPr>
      <w:r w:rsidRPr="00E66776">
        <w:rPr>
          <w:lang w:val="en-US"/>
        </w:rPr>
        <w:t>U</w:t>
      </w:r>
      <w:r w:rsidRPr="00D64CFA">
        <w:rPr>
          <w:lang w:val="en-US"/>
        </w:rPr>
        <w:t xml:space="preserve">se the FIGURE style </w:t>
      </w:r>
      <w:r>
        <w:rPr>
          <w:lang w:val="en-US"/>
        </w:rPr>
        <w:t>f</w:t>
      </w:r>
      <w:r w:rsidR="00D64CFA" w:rsidRPr="00D64CFA">
        <w:rPr>
          <w:lang w:val="en-US"/>
        </w:rPr>
        <w:t>or the paragraph</w:t>
      </w:r>
      <w:r w:rsidR="00B1445E">
        <w:rPr>
          <w:lang w:val="en-US"/>
        </w:rPr>
        <w:t>s</w:t>
      </w:r>
      <w:r w:rsidR="00D64CFA" w:rsidRPr="00D64CFA">
        <w:rPr>
          <w:lang w:val="en-US"/>
        </w:rPr>
        <w:t xml:space="preserve"> </w:t>
      </w:r>
      <w:r w:rsidR="00B1445E">
        <w:rPr>
          <w:lang w:val="en-US"/>
        </w:rPr>
        <w:t>which contain</w:t>
      </w:r>
      <w:r>
        <w:rPr>
          <w:lang w:val="en-US"/>
        </w:rPr>
        <w:t xml:space="preserve"> graph</w:t>
      </w:r>
      <w:r w:rsidR="00B1445E">
        <w:rPr>
          <w:lang w:val="en-US"/>
        </w:rPr>
        <w:t>s</w:t>
      </w:r>
      <w:r>
        <w:rPr>
          <w:lang w:val="en-US"/>
        </w:rPr>
        <w:t xml:space="preserve"> </w:t>
      </w:r>
    </w:p>
    <w:p w14:paraId="641ED19C" w14:textId="77777777" w:rsidR="00D44B8A" w:rsidRDefault="00D44B8A" w:rsidP="00A1166C">
      <w:pPr>
        <w:rPr>
          <w:lang w:val="en-US"/>
        </w:rPr>
      </w:pPr>
    </w:p>
    <w:p w14:paraId="0D5C37C6" w14:textId="77777777" w:rsidR="00D44B8A" w:rsidRDefault="00D44B8A" w:rsidP="00A1166C">
      <w:pPr>
        <w:rPr>
          <w:lang w:val="en-US"/>
        </w:rPr>
      </w:pPr>
    </w:p>
    <w:p w14:paraId="25D46233" w14:textId="77777777" w:rsidR="00A1166C" w:rsidRPr="00991E41" w:rsidRDefault="00D64CFA" w:rsidP="00A1166C">
      <w:pPr>
        <w:rPr>
          <w:lang w:val="en-US"/>
        </w:rPr>
      </w:pPr>
      <w:r w:rsidRPr="00991E41">
        <w:rPr>
          <w:lang w:val="en-US"/>
        </w:rPr>
        <w:t>To insert tables</w:t>
      </w:r>
      <w:r w:rsidR="00E66776">
        <w:rPr>
          <w:lang w:val="en-US"/>
        </w:rPr>
        <w:t>,</w:t>
      </w:r>
      <w:r w:rsidRPr="00991E41">
        <w:rPr>
          <w:lang w:val="en-US"/>
        </w:rPr>
        <w:t xml:space="preserve"> use the </w:t>
      </w:r>
      <w:r w:rsidR="00E66776" w:rsidRPr="00991E41">
        <w:rPr>
          <w:lang w:val="en-US"/>
        </w:rPr>
        <w:t xml:space="preserve">TABLE </w:t>
      </w:r>
      <w:r w:rsidRPr="00991E41">
        <w:rPr>
          <w:lang w:val="en-US"/>
        </w:rPr>
        <w:t xml:space="preserve">style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428"/>
        <w:gridCol w:w="2145"/>
        <w:gridCol w:w="2146"/>
      </w:tblGrid>
      <w:tr w:rsidR="00EE554D" w:rsidRPr="00EE554D" w14:paraId="656973FA" w14:textId="77777777" w:rsidTr="00B02DC6">
        <w:tc>
          <w:tcPr>
            <w:tcW w:w="4428" w:type="dxa"/>
            <w:vAlign w:val="center"/>
          </w:tcPr>
          <w:p w14:paraId="5FC80C00" w14:textId="77777777" w:rsidR="00EE554D" w:rsidRPr="00EE554D" w:rsidRDefault="00EE554D" w:rsidP="00B02DC6">
            <w:pPr>
              <w:pStyle w:val="Tabella"/>
              <w:jc w:val="left"/>
            </w:pPr>
            <w:r w:rsidRPr="00EE554D">
              <w:t>Descrizione raggruppamento</w:t>
            </w:r>
          </w:p>
        </w:tc>
        <w:tc>
          <w:tcPr>
            <w:tcW w:w="2145" w:type="dxa"/>
            <w:vAlign w:val="center"/>
          </w:tcPr>
          <w:p w14:paraId="18815529" w14:textId="77777777" w:rsidR="00EE554D" w:rsidRPr="00EE554D" w:rsidRDefault="00EE554D" w:rsidP="00B02DC6">
            <w:pPr>
              <w:pStyle w:val="Tabella"/>
              <w:jc w:val="center"/>
            </w:pPr>
            <w:r w:rsidRPr="00EE554D">
              <w:t>Tasso di crescita indebitamento</w:t>
            </w:r>
          </w:p>
        </w:tc>
        <w:tc>
          <w:tcPr>
            <w:tcW w:w="2146" w:type="dxa"/>
            <w:vAlign w:val="center"/>
          </w:tcPr>
          <w:p w14:paraId="34ACD4B8" w14:textId="77777777" w:rsidR="00EE554D" w:rsidRPr="00EE554D" w:rsidRDefault="00EE554D" w:rsidP="00B02DC6">
            <w:pPr>
              <w:pStyle w:val="Tabella"/>
              <w:jc w:val="center"/>
            </w:pPr>
            <w:r w:rsidRPr="00EE554D">
              <w:t>Tasso di crescita capitale netto</w:t>
            </w:r>
          </w:p>
        </w:tc>
      </w:tr>
      <w:tr w:rsidR="00EE554D" w:rsidRPr="00EE554D" w14:paraId="50C4BACE" w14:textId="77777777" w:rsidTr="00B02DC6">
        <w:tc>
          <w:tcPr>
            <w:tcW w:w="4428" w:type="dxa"/>
            <w:vAlign w:val="center"/>
          </w:tcPr>
          <w:p w14:paraId="1993358F" w14:textId="77777777" w:rsidR="00EE554D" w:rsidRPr="00EE554D" w:rsidRDefault="00EE554D" w:rsidP="00B02DC6">
            <w:pPr>
              <w:pStyle w:val="Tabella"/>
              <w:jc w:val="left"/>
            </w:pPr>
            <w:r w:rsidRPr="00EE554D">
              <w:t>Imprese con risultati economici non costanti</w:t>
            </w:r>
          </w:p>
        </w:tc>
        <w:tc>
          <w:tcPr>
            <w:tcW w:w="2145" w:type="dxa"/>
            <w:vAlign w:val="center"/>
          </w:tcPr>
          <w:p w14:paraId="3F7A6C77" w14:textId="77777777" w:rsidR="00EE554D" w:rsidRPr="00EE554D" w:rsidRDefault="00EE554D" w:rsidP="00B02DC6">
            <w:pPr>
              <w:pStyle w:val="Tabella"/>
              <w:jc w:val="center"/>
            </w:pPr>
            <w:r>
              <w:t>49,77%</w:t>
            </w:r>
          </w:p>
        </w:tc>
        <w:tc>
          <w:tcPr>
            <w:tcW w:w="2146" w:type="dxa"/>
            <w:vAlign w:val="center"/>
          </w:tcPr>
          <w:p w14:paraId="569FEFF0" w14:textId="77777777" w:rsidR="00EE554D" w:rsidRPr="00EE554D" w:rsidRDefault="00EE554D" w:rsidP="00B02DC6">
            <w:pPr>
              <w:pStyle w:val="Tabella"/>
              <w:jc w:val="center"/>
            </w:pPr>
            <w:r>
              <w:t>80,08%</w:t>
            </w:r>
          </w:p>
        </w:tc>
      </w:tr>
      <w:tr w:rsidR="00EE554D" w:rsidRPr="00B02DC6" w14:paraId="3A3CC997" w14:textId="77777777" w:rsidTr="00B02DC6">
        <w:tc>
          <w:tcPr>
            <w:tcW w:w="4428" w:type="dxa"/>
            <w:vAlign w:val="center"/>
          </w:tcPr>
          <w:p w14:paraId="263F4AE7" w14:textId="77777777" w:rsidR="00EE554D" w:rsidRPr="00EE554D" w:rsidRDefault="00EE554D" w:rsidP="00B02DC6">
            <w:pPr>
              <w:pStyle w:val="Tabella"/>
              <w:jc w:val="left"/>
            </w:pPr>
            <w:r w:rsidRPr="00EE554D">
              <w:t>Imprese con risultati economici negativi</w:t>
            </w:r>
          </w:p>
        </w:tc>
        <w:tc>
          <w:tcPr>
            <w:tcW w:w="2145" w:type="dxa"/>
            <w:vAlign w:val="center"/>
          </w:tcPr>
          <w:p w14:paraId="65294021" w14:textId="77777777" w:rsidR="00EE554D" w:rsidRPr="00EE554D" w:rsidRDefault="00EE554D" w:rsidP="00B02DC6">
            <w:pPr>
              <w:pStyle w:val="Tabella"/>
              <w:jc w:val="center"/>
            </w:pPr>
            <w:r>
              <w:t>673,00%</w:t>
            </w:r>
          </w:p>
        </w:tc>
        <w:tc>
          <w:tcPr>
            <w:tcW w:w="2146" w:type="dxa"/>
            <w:vAlign w:val="center"/>
          </w:tcPr>
          <w:p w14:paraId="7A8E2560" w14:textId="77777777" w:rsidR="00EE554D" w:rsidRPr="00EE554D" w:rsidRDefault="00EE554D" w:rsidP="00B02DC6">
            <w:pPr>
              <w:pStyle w:val="Tabella"/>
              <w:jc w:val="center"/>
            </w:pPr>
            <w:r>
              <w:t>1364,33%</w:t>
            </w:r>
          </w:p>
        </w:tc>
      </w:tr>
    </w:tbl>
    <w:p w14:paraId="490E671E" w14:textId="77777777" w:rsidR="00764658" w:rsidRDefault="00764658" w:rsidP="00C54CE2">
      <w:pPr>
        <w:rPr>
          <w:lang w:val="en-US"/>
        </w:rPr>
      </w:pPr>
    </w:p>
    <w:p w14:paraId="4896CBC1" w14:textId="77777777" w:rsidR="00C54CE2" w:rsidRPr="00991E41" w:rsidRDefault="00764658" w:rsidP="00764658">
      <w:pPr>
        <w:rPr>
          <w:lang w:val="en-US"/>
        </w:rPr>
      </w:pPr>
      <w:r>
        <w:rPr>
          <w:lang w:val="en-US"/>
        </w:rPr>
        <w:br w:type="page"/>
      </w:r>
      <w:r w:rsidR="00991E41" w:rsidRPr="00991E41">
        <w:rPr>
          <w:lang w:val="en-US"/>
        </w:rPr>
        <w:lastRenderedPageBreak/>
        <w:t xml:space="preserve">To insert captions and </w:t>
      </w:r>
      <w:r w:rsidR="00E66776">
        <w:rPr>
          <w:lang w:val="en-US"/>
        </w:rPr>
        <w:t>cross-</w:t>
      </w:r>
      <w:r w:rsidR="00991E41" w:rsidRPr="00991E41">
        <w:rPr>
          <w:lang w:val="en-US"/>
        </w:rPr>
        <w:t>references</w:t>
      </w:r>
      <w:r w:rsidR="00E66776">
        <w:rPr>
          <w:lang w:val="en-US"/>
        </w:rPr>
        <w:t xml:space="preserve"> use the W</w:t>
      </w:r>
      <w:r w:rsidR="00991E41" w:rsidRPr="00991E41">
        <w:rPr>
          <w:lang w:val="en-US"/>
        </w:rPr>
        <w:t xml:space="preserve">ord commands (from </w:t>
      </w:r>
      <w:r w:rsidR="00E66776">
        <w:rPr>
          <w:lang w:val="en-US"/>
        </w:rPr>
        <w:t>the INSERT</w:t>
      </w:r>
      <w:r w:rsidR="00991E41" w:rsidRPr="00991E41">
        <w:rPr>
          <w:lang w:val="en-US"/>
        </w:rPr>
        <w:t xml:space="preserve"> menu)</w:t>
      </w:r>
    </w:p>
    <w:p w14:paraId="5C138D7E" w14:textId="77777777" w:rsidR="00603DF2" w:rsidRPr="00991E41" w:rsidRDefault="00603DF2" w:rsidP="00C54CE2">
      <w:pPr>
        <w:rPr>
          <w:lang w:val="en-US"/>
        </w:rPr>
      </w:pPr>
      <w:r>
        <w:fldChar w:fldCharType="begin"/>
      </w:r>
      <w:r w:rsidRPr="00991E41">
        <w:rPr>
          <w:lang w:val="en-US"/>
        </w:rPr>
        <w:instrText xml:space="preserve"> REF _Ref43113823 \h </w:instrText>
      </w:r>
      <w:r>
        <w:fldChar w:fldCharType="separate"/>
      </w:r>
      <w:r w:rsidR="00B1445E" w:rsidRPr="00991E41">
        <w:rPr>
          <w:lang w:val="en-US"/>
        </w:rPr>
        <w:t xml:space="preserve">Figure </w:t>
      </w:r>
      <w:r w:rsidR="00B1445E">
        <w:rPr>
          <w:noProof/>
          <w:lang w:val="en-US"/>
        </w:rPr>
        <w:t>1</w:t>
      </w:r>
      <w:r>
        <w:fldChar w:fldCharType="end"/>
      </w:r>
      <w:r w:rsidRPr="00991E41">
        <w:rPr>
          <w:lang w:val="en-US"/>
        </w:rPr>
        <w:t xml:space="preserve"> (</w:t>
      </w:r>
      <w:r w:rsidR="00210902">
        <w:rPr>
          <w:lang w:val="en-US"/>
        </w:rPr>
        <w:t>use</w:t>
      </w:r>
      <w:r w:rsidR="00991E41" w:rsidRPr="00991E41">
        <w:rPr>
          <w:lang w:val="en-US"/>
        </w:rPr>
        <w:t xml:space="preserve"> command </w:t>
      </w:r>
      <w:r w:rsidR="00B1445E">
        <w:rPr>
          <w:lang w:val="en-US"/>
        </w:rPr>
        <w:t>INSERT</w:t>
      </w:r>
      <w:proofErr w:type="gramStart"/>
      <w:r w:rsidR="00991E41" w:rsidRPr="00991E41">
        <w:rPr>
          <w:lang w:val="en-US"/>
        </w:rPr>
        <w:t>….</w:t>
      </w:r>
      <w:r w:rsidR="00B1445E">
        <w:rPr>
          <w:lang w:val="en-US"/>
        </w:rPr>
        <w:t>REFERENCE</w:t>
      </w:r>
      <w:proofErr w:type="gramEnd"/>
      <w:r w:rsidR="00991E41" w:rsidRPr="00991E41">
        <w:rPr>
          <w:lang w:val="en-US"/>
        </w:rPr>
        <w:t>…</w:t>
      </w:r>
      <w:r w:rsidR="00B1445E">
        <w:rPr>
          <w:lang w:val="en-US"/>
        </w:rPr>
        <w:t>CROSS REFERENCES</w:t>
      </w:r>
      <w:r w:rsidR="00991E41" w:rsidRPr="00991E41">
        <w:rPr>
          <w:lang w:val="en-US"/>
        </w:rPr>
        <w:t>)</w:t>
      </w:r>
    </w:p>
    <w:p w14:paraId="75280791" w14:textId="77777777" w:rsidR="002440EE" w:rsidRPr="00991E41" w:rsidRDefault="00991E41" w:rsidP="002440EE">
      <w:pPr>
        <w:pStyle w:val="Descripcin"/>
        <w:rPr>
          <w:lang w:val="en-US"/>
        </w:rPr>
      </w:pPr>
      <w:bookmarkStart w:id="1" w:name="_Ref43113823"/>
      <w:r w:rsidRPr="00991E41">
        <w:rPr>
          <w:lang w:val="en-US"/>
        </w:rPr>
        <w:t>Figure</w:t>
      </w:r>
      <w:r w:rsidR="002440EE" w:rsidRPr="00991E41">
        <w:rPr>
          <w:lang w:val="en-US"/>
        </w:rPr>
        <w:t xml:space="preserve"> </w:t>
      </w:r>
      <w:r w:rsidR="002440EE">
        <w:fldChar w:fldCharType="begin"/>
      </w:r>
      <w:r w:rsidR="002440EE" w:rsidRPr="00991E41">
        <w:rPr>
          <w:lang w:val="en-US"/>
        </w:rPr>
        <w:instrText xml:space="preserve"> SEQ Figura \* ARABIC </w:instrText>
      </w:r>
      <w:r w:rsidR="002440EE">
        <w:fldChar w:fldCharType="separate"/>
      </w:r>
      <w:r w:rsidR="00B1445E">
        <w:rPr>
          <w:noProof/>
          <w:lang w:val="en-US"/>
        </w:rPr>
        <w:t>1</w:t>
      </w:r>
      <w:r w:rsidR="002440EE">
        <w:fldChar w:fldCharType="end"/>
      </w:r>
      <w:bookmarkEnd w:id="1"/>
      <w:r>
        <w:rPr>
          <w:lang w:val="en-US"/>
        </w:rPr>
        <w:t xml:space="preserve"> (</w:t>
      </w:r>
      <w:r w:rsidR="00B1445E">
        <w:rPr>
          <w:lang w:val="en-US"/>
        </w:rPr>
        <w:t>use command INSERT…REFERENCE…CROSS REFERENCES</w:t>
      </w:r>
      <w:r>
        <w:rPr>
          <w:lang w:val="en-US"/>
        </w:rPr>
        <w:t>)</w:t>
      </w:r>
    </w:p>
    <w:p w14:paraId="1BB73BFD" w14:textId="77777777" w:rsidR="00984A3E" w:rsidRPr="00BD6E6D" w:rsidRDefault="00BD6E6D" w:rsidP="00EA05F9">
      <w:pPr>
        <w:rPr>
          <w:lang w:val="en-US"/>
        </w:rPr>
      </w:pPr>
      <w:r w:rsidRPr="00BD6E6D">
        <w:rPr>
          <w:lang w:val="en-US"/>
        </w:rPr>
        <w:t>Insert footnotes w</w:t>
      </w:r>
      <w:r>
        <w:rPr>
          <w:lang w:val="en-US"/>
        </w:rPr>
        <w:t>ith the automatic command in</w:t>
      </w:r>
      <w:r w:rsidR="003C6123">
        <w:rPr>
          <w:lang w:val="en-US"/>
        </w:rPr>
        <w:t xml:space="preserve"> W</w:t>
      </w:r>
      <w:r w:rsidR="00A1166C" w:rsidRPr="00BD6E6D">
        <w:rPr>
          <w:lang w:val="en-US"/>
        </w:rPr>
        <w:t>ord</w:t>
      </w:r>
      <w:r w:rsidR="00202106">
        <w:rPr>
          <w:rStyle w:val="Refdenotaalpie"/>
        </w:rPr>
        <w:footnoteReference w:id="2"/>
      </w:r>
    </w:p>
    <w:p w14:paraId="5F852B8E" w14:textId="77777777" w:rsidR="00E61A7C" w:rsidRDefault="00E61A7C" w:rsidP="00EA05F9">
      <w:pPr>
        <w:rPr>
          <w:lang w:val="en-US"/>
        </w:rPr>
      </w:pPr>
    </w:p>
    <w:p w14:paraId="12E4CDD7" w14:textId="77777777" w:rsidR="00E61A7C" w:rsidRDefault="00E61A7C" w:rsidP="00EA05F9">
      <w:pPr>
        <w:rPr>
          <w:lang w:val="en-US"/>
        </w:rPr>
      </w:pPr>
    </w:p>
    <w:p w14:paraId="6EB9701E" w14:textId="77777777" w:rsidR="00E61A7C" w:rsidRPr="001D7ED4" w:rsidRDefault="00E61A7C" w:rsidP="00E61A7C">
      <w:pPr>
        <w:ind w:hanging="1418"/>
        <w:rPr>
          <w:lang w:val="en-US"/>
        </w:rPr>
      </w:pPr>
    </w:p>
    <w:p w14:paraId="5B0F25E2" w14:textId="77777777" w:rsidR="00E61A7C" w:rsidRDefault="00E61A7C" w:rsidP="00E61A7C">
      <w:pPr>
        <w:pStyle w:val="Ttulo1"/>
        <w:rPr>
          <w:lang w:val="en-US"/>
        </w:rPr>
      </w:pPr>
    </w:p>
    <w:p w14:paraId="6F2D3A06" w14:textId="77777777" w:rsidR="00E61A7C" w:rsidRPr="004A2A42" w:rsidRDefault="00E61A7C" w:rsidP="00EA05F9">
      <w:pPr>
        <w:rPr>
          <w:lang w:val="en-US"/>
        </w:rPr>
      </w:pPr>
    </w:p>
    <w:sectPr w:rsidR="00E61A7C" w:rsidRPr="004A2A42" w:rsidSect="00EF58DF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 w:code="9"/>
      <w:pgMar w:top="1701" w:right="1134" w:bottom="1559" w:left="1134" w:header="709" w:footer="567" w:gutter="567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95FD7" w14:textId="77777777" w:rsidR="0005471B" w:rsidRDefault="0005471B">
      <w:pPr>
        <w:spacing w:before="0" w:after="0"/>
      </w:pPr>
      <w:r>
        <w:separator/>
      </w:r>
    </w:p>
  </w:endnote>
  <w:endnote w:type="continuationSeparator" w:id="0">
    <w:p w14:paraId="19EE35F8" w14:textId="77777777" w:rsidR="0005471B" w:rsidRDefault="0005471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D8BAC" w14:textId="77777777" w:rsidR="00242CFA" w:rsidRPr="00242CFA" w:rsidRDefault="00242CFA" w:rsidP="00242CFA">
    <w:pPr>
      <w:pStyle w:val="Piedepgina"/>
      <w:jc w:val="left"/>
    </w:pPr>
    <w:r w:rsidRPr="00952AB6">
      <w:rPr>
        <w:rStyle w:val="Nmerodepgina"/>
      </w:rPr>
      <w:fldChar w:fldCharType="begin"/>
    </w:r>
    <w:r w:rsidRPr="00952AB6">
      <w:rPr>
        <w:rStyle w:val="Nmerodepgina"/>
      </w:rPr>
      <w:instrText xml:space="preserve"> PAGE </w:instrText>
    </w:r>
    <w:r w:rsidRPr="00952AB6">
      <w:rPr>
        <w:rStyle w:val="Nmerodepgina"/>
      </w:rPr>
      <w:fldChar w:fldCharType="separate"/>
    </w:r>
    <w:r w:rsidR="00EF58DF">
      <w:rPr>
        <w:rStyle w:val="Nmerodepgina"/>
        <w:noProof/>
      </w:rPr>
      <w:t>2</w:t>
    </w:r>
    <w:r w:rsidRPr="00952AB6">
      <w:rPr>
        <w:rStyle w:val="Nmerodepgin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F9EE1" w14:textId="77777777" w:rsidR="00293BF1" w:rsidRPr="00952AB6" w:rsidRDefault="00293BF1">
    <w:pPr>
      <w:pStyle w:val="Piedepgina"/>
    </w:pPr>
    <w:r w:rsidRPr="00952AB6">
      <w:rPr>
        <w:rStyle w:val="Nmerodepgina"/>
      </w:rPr>
      <w:fldChar w:fldCharType="begin"/>
    </w:r>
    <w:r w:rsidRPr="00952AB6">
      <w:rPr>
        <w:rStyle w:val="Nmerodepgina"/>
      </w:rPr>
      <w:instrText xml:space="preserve"> PAGE </w:instrText>
    </w:r>
    <w:r w:rsidRPr="00952AB6">
      <w:rPr>
        <w:rStyle w:val="Nmerodepgina"/>
      </w:rPr>
      <w:fldChar w:fldCharType="separate"/>
    </w:r>
    <w:r w:rsidR="00242CFA">
      <w:rPr>
        <w:rStyle w:val="Nmerodepgina"/>
        <w:noProof/>
      </w:rPr>
      <w:t>3</w:t>
    </w:r>
    <w:r w:rsidRPr="00952AB6">
      <w:rPr>
        <w:rStyle w:val="Nmerodepgin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996B5" w14:textId="77777777" w:rsidR="00293BF1" w:rsidRPr="00952AB6" w:rsidRDefault="00293BF1" w:rsidP="00164E8B">
    <w:pPr>
      <w:pStyle w:val="Piedepgina"/>
      <w:pBdr>
        <w:top w:val="none" w:sz="0" w:space="0" w:color="auto"/>
      </w:pBd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F8FA1" w14:textId="77777777" w:rsidR="009D408B" w:rsidRPr="00EF58DF" w:rsidRDefault="009D408B" w:rsidP="00EF58DF">
    <w:pPr>
      <w:pStyle w:val="Piedepgina"/>
      <w:pBdr>
        <w:top w:val="single" w:sz="4" w:space="1" w:color="00897B"/>
      </w:pBdr>
      <w:jc w:val="left"/>
      <w:rPr>
        <w:b/>
        <w:sz w:val="18"/>
      </w:rPr>
    </w:pPr>
    <w:r w:rsidRPr="00EF58DF">
      <w:rPr>
        <w:rStyle w:val="Nmerodepgina"/>
        <w:b w:val="0"/>
        <w:sz w:val="20"/>
      </w:rPr>
      <w:fldChar w:fldCharType="begin"/>
    </w:r>
    <w:r w:rsidRPr="00EF58DF">
      <w:rPr>
        <w:rStyle w:val="Nmerodepgina"/>
        <w:b w:val="0"/>
        <w:sz w:val="20"/>
      </w:rPr>
      <w:instrText xml:space="preserve"> PAGE </w:instrText>
    </w:r>
    <w:r w:rsidRPr="00EF58DF">
      <w:rPr>
        <w:rStyle w:val="Nmerodepgina"/>
        <w:b w:val="0"/>
        <w:sz w:val="20"/>
      </w:rPr>
      <w:fldChar w:fldCharType="separate"/>
    </w:r>
    <w:r w:rsidR="007215AD">
      <w:rPr>
        <w:rStyle w:val="Nmerodepgina"/>
        <w:b w:val="0"/>
        <w:noProof/>
        <w:sz w:val="20"/>
      </w:rPr>
      <w:t>6</w:t>
    </w:r>
    <w:r w:rsidRPr="00EF58DF">
      <w:rPr>
        <w:rStyle w:val="Nmerodepgina"/>
        <w:b w:val="0"/>
        <w:sz w:val="2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771AC" w14:textId="77777777" w:rsidR="00242CFA" w:rsidRPr="00EF58DF" w:rsidRDefault="00242CFA" w:rsidP="00EF58DF">
    <w:pPr>
      <w:pStyle w:val="Piedepgina"/>
      <w:pBdr>
        <w:top w:val="single" w:sz="4" w:space="1" w:color="00897B"/>
      </w:pBdr>
      <w:rPr>
        <w:b/>
        <w:sz w:val="18"/>
      </w:rPr>
    </w:pPr>
    <w:r w:rsidRPr="00EF58DF">
      <w:rPr>
        <w:rStyle w:val="Nmerodepgina"/>
        <w:b w:val="0"/>
        <w:sz w:val="20"/>
      </w:rPr>
      <w:fldChar w:fldCharType="begin"/>
    </w:r>
    <w:r w:rsidRPr="00EF58DF">
      <w:rPr>
        <w:rStyle w:val="Nmerodepgina"/>
        <w:b w:val="0"/>
        <w:sz w:val="20"/>
      </w:rPr>
      <w:instrText xml:space="preserve"> PAGE </w:instrText>
    </w:r>
    <w:r w:rsidRPr="00EF58DF">
      <w:rPr>
        <w:rStyle w:val="Nmerodepgina"/>
        <w:b w:val="0"/>
        <w:sz w:val="20"/>
      </w:rPr>
      <w:fldChar w:fldCharType="separate"/>
    </w:r>
    <w:r w:rsidR="007215AD">
      <w:rPr>
        <w:rStyle w:val="Nmerodepgina"/>
        <w:b w:val="0"/>
        <w:noProof/>
        <w:sz w:val="20"/>
      </w:rPr>
      <w:t>5</w:t>
    </w:r>
    <w:r w:rsidRPr="00EF58DF">
      <w:rPr>
        <w:rStyle w:val="Nmerodepgina"/>
        <w:b w:val="0"/>
        <w:sz w:val="20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9B88C" w14:textId="77777777" w:rsidR="00293BF1" w:rsidRPr="00952AB6" w:rsidRDefault="00293BF1" w:rsidP="009D408B">
    <w:pPr>
      <w:pStyle w:val="Piedepgina"/>
      <w:pBdr>
        <w:top w:val="none" w:sz="0" w:space="0" w:color="auto"/>
      </w:pBdr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329CB" w14:textId="77777777" w:rsidR="0005471B" w:rsidRDefault="0005471B" w:rsidP="00167879">
      <w:r>
        <w:separator/>
      </w:r>
    </w:p>
  </w:footnote>
  <w:footnote w:type="continuationSeparator" w:id="0">
    <w:p w14:paraId="7D9CAA18" w14:textId="77777777" w:rsidR="0005471B" w:rsidRDefault="0005471B" w:rsidP="00167879">
      <w:r>
        <w:continuationSeparator/>
      </w:r>
    </w:p>
  </w:footnote>
  <w:footnote w:type="continuationNotice" w:id="1">
    <w:p w14:paraId="076494D0" w14:textId="77777777" w:rsidR="0005471B" w:rsidRDefault="0005471B"/>
  </w:footnote>
  <w:footnote w:id="2">
    <w:p w14:paraId="0C739DFF" w14:textId="77777777" w:rsidR="00293BF1" w:rsidRPr="00202106" w:rsidRDefault="00293BF1">
      <w:pPr>
        <w:pStyle w:val="Textonotapie"/>
      </w:pPr>
      <w:r>
        <w:rPr>
          <w:rStyle w:val="Refdenotaalpie"/>
        </w:rPr>
        <w:footnoteRef/>
      </w:r>
      <w:r>
        <w:t xml:space="preserve"> </w:t>
      </w:r>
      <w:r>
        <w:tab/>
      </w:r>
      <w:proofErr w:type="spellStart"/>
      <w:r>
        <w:t>Footnote</w:t>
      </w:r>
      <w:proofErr w:type="spellEnd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79ACC" w14:textId="77777777" w:rsidR="00293BF1" w:rsidRPr="00242CFA" w:rsidRDefault="00764658" w:rsidP="00B71CAC">
    <w:pPr>
      <w:rPr>
        <w:color w:val="404040"/>
        <w:sz w:val="18"/>
      </w:rPr>
    </w:pPr>
    <w:r w:rsidRPr="00242CFA">
      <w:rPr>
        <w:color w:val="404040"/>
        <w:sz w:val="18"/>
      </w:rPr>
      <w:t>MIB TRIESTE SCHOOL OF MANAGEMENT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E35BA" w14:textId="77777777" w:rsidR="00293BF1" w:rsidRDefault="00293BF1" w:rsidP="00B71CAC">
    <w:pPr>
      <w:pStyle w:val="Encabezado"/>
      <w:pBdr>
        <w:bottom w:val="none" w:sz="0" w:space="0" w:color="auto"/>
      </w:pBdr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6B3C2" w14:textId="77777777" w:rsidR="00242CFA" w:rsidRPr="00242CFA" w:rsidRDefault="00242CFA" w:rsidP="00242CFA">
    <w:pPr>
      <w:rPr>
        <w:color w:val="404040"/>
        <w:sz w:val="18"/>
      </w:rPr>
    </w:pPr>
    <w:r w:rsidRPr="00B71CAC">
      <w:rPr>
        <w:color w:val="404040"/>
        <w:sz w:val="18"/>
      </w:rPr>
      <w:t>MIB TRIESTE SCHOOL OF MANAGEMENT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5A1C6" w14:textId="77777777" w:rsidR="00242CFA" w:rsidRPr="00242CFA" w:rsidRDefault="00242CFA" w:rsidP="00242CFA">
    <w:pPr>
      <w:jc w:val="right"/>
      <w:rPr>
        <w:color w:val="404040"/>
        <w:sz w:val="18"/>
      </w:rPr>
    </w:pPr>
    <w:r w:rsidRPr="00242CFA">
      <w:rPr>
        <w:color w:val="404040"/>
        <w:sz w:val="18"/>
      </w:rPr>
      <w:t>MIB TRIESTE SCHOOL OF MANAGEMENT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61693" w14:textId="77777777" w:rsidR="00293BF1" w:rsidRPr="00B71CAC" w:rsidRDefault="00293BF1" w:rsidP="00B71CAC">
    <w:pPr>
      <w:rPr>
        <w:color w:val="404040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569B"/>
    <w:multiLevelType w:val="hybridMultilevel"/>
    <w:tmpl w:val="BABC73D6"/>
    <w:lvl w:ilvl="0" w:tplc="FAD2CEB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13FCF"/>
    <w:multiLevelType w:val="hybridMultilevel"/>
    <w:tmpl w:val="BE4C14BA"/>
    <w:lvl w:ilvl="0" w:tplc="0410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4"/>
      </w:rPr>
    </w:lvl>
    <w:lvl w:ilvl="1" w:tplc="D2EC35C6">
      <w:start w:val="1"/>
      <w:numFmt w:val="bullet"/>
      <w:lvlText w:val=""/>
      <w:lvlJc w:val="left"/>
      <w:pPr>
        <w:tabs>
          <w:tab w:val="num" w:pos="2149"/>
        </w:tabs>
        <w:ind w:left="2149" w:hanging="360"/>
      </w:pPr>
      <w:rPr>
        <w:rFonts w:ascii="Wingdings" w:hAnsi="Wingdings" w:hint="default"/>
        <w:sz w:val="24"/>
      </w:rPr>
    </w:lvl>
    <w:lvl w:ilvl="2" w:tplc="0410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B8D4245"/>
    <w:multiLevelType w:val="multilevel"/>
    <w:tmpl w:val="52389050"/>
    <w:lvl w:ilvl="0">
      <w:start w:val="1"/>
      <w:numFmt w:val="bullet"/>
      <w:lvlText w:val="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1ED56C7"/>
    <w:multiLevelType w:val="hybridMultilevel"/>
    <w:tmpl w:val="CBE23668"/>
    <w:lvl w:ilvl="0" w:tplc="0410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4"/>
      </w:rPr>
    </w:lvl>
    <w:lvl w:ilvl="1" w:tplc="D2EC35C6">
      <w:start w:val="1"/>
      <w:numFmt w:val="bullet"/>
      <w:lvlText w:val=""/>
      <w:lvlJc w:val="left"/>
      <w:pPr>
        <w:tabs>
          <w:tab w:val="num" w:pos="2149"/>
        </w:tabs>
        <w:ind w:left="2149" w:hanging="360"/>
      </w:pPr>
      <w:rPr>
        <w:rFonts w:ascii="Wingdings" w:hAnsi="Wingdings" w:hint="default"/>
        <w:sz w:val="24"/>
      </w:rPr>
    </w:lvl>
    <w:lvl w:ilvl="2" w:tplc="0410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61C6BBE"/>
    <w:multiLevelType w:val="singleLevel"/>
    <w:tmpl w:val="51C68AEC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5" w15:restartNumberingAfterBreak="0">
    <w:nsid w:val="238671C5"/>
    <w:multiLevelType w:val="hybridMultilevel"/>
    <w:tmpl w:val="963E66EE"/>
    <w:lvl w:ilvl="0" w:tplc="FAD2CEB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B9145B"/>
    <w:multiLevelType w:val="hybridMultilevel"/>
    <w:tmpl w:val="428A13EA"/>
    <w:lvl w:ilvl="0" w:tplc="38DCD0EA">
      <w:start w:val="1"/>
      <w:numFmt w:val="lowerLetter"/>
      <w:pStyle w:val="Lista"/>
      <w:lvlText w:val="%1)"/>
      <w:lvlJc w:val="left"/>
      <w:pPr>
        <w:tabs>
          <w:tab w:val="num" w:pos="1429"/>
        </w:tabs>
        <w:ind w:left="1429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7" w15:restartNumberingAfterBreak="0">
    <w:nsid w:val="2C98111F"/>
    <w:multiLevelType w:val="hybridMultilevel"/>
    <w:tmpl w:val="FB1ADA32"/>
    <w:lvl w:ilvl="0" w:tplc="FAD2CEB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4E05A8"/>
    <w:multiLevelType w:val="hybridMultilevel"/>
    <w:tmpl w:val="428ECCEE"/>
    <w:lvl w:ilvl="0" w:tplc="0410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54A3FEA"/>
    <w:multiLevelType w:val="hybridMultilevel"/>
    <w:tmpl w:val="80F6BDE8"/>
    <w:lvl w:ilvl="0" w:tplc="D2EC35C6">
      <w:start w:val="1"/>
      <w:numFmt w:val="bullet"/>
      <w:lvlText w:val="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  <w:sz w:val="24"/>
      </w:rPr>
    </w:lvl>
    <w:lvl w:ilvl="1" w:tplc="0410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6250464"/>
    <w:multiLevelType w:val="hybridMultilevel"/>
    <w:tmpl w:val="7CECD114"/>
    <w:lvl w:ilvl="0" w:tplc="FAD2CEB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9D550D"/>
    <w:multiLevelType w:val="multilevel"/>
    <w:tmpl w:val="2E921CF0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"/>
      <w:lvlJc w:val="left"/>
      <w:pPr>
        <w:tabs>
          <w:tab w:val="num" w:pos="2149"/>
        </w:tabs>
        <w:ind w:left="2149" w:hanging="360"/>
      </w:pPr>
      <w:rPr>
        <w:rFonts w:ascii="Wingdings" w:hAnsi="Wingdings" w:hint="default"/>
        <w:sz w:val="24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C96002C"/>
    <w:multiLevelType w:val="hybridMultilevel"/>
    <w:tmpl w:val="50EE29E6"/>
    <w:lvl w:ilvl="0" w:tplc="FAD2CEB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C004BB"/>
    <w:multiLevelType w:val="hybridMultilevel"/>
    <w:tmpl w:val="52389050"/>
    <w:lvl w:ilvl="0" w:tplc="D2EC35C6">
      <w:start w:val="1"/>
      <w:numFmt w:val="bullet"/>
      <w:lvlText w:val="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  <w:sz w:val="24"/>
      </w:rPr>
    </w:lvl>
    <w:lvl w:ilvl="1" w:tplc="0410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num w:numId="1" w16cid:durableId="390080310">
    <w:abstractNumId w:val="6"/>
  </w:num>
  <w:num w:numId="2" w16cid:durableId="2127233570">
    <w:abstractNumId w:val="6"/>
  </w:num>
  <w:num w:numId="3" w16cid:durableId="2131704949">
    <w:abstractNumId w:val="13"/>
  </w:num>
  <w:num w:numId="4" w16cid:durableId="66154000">
    <w:abstractNumId w:val="2"/>
  </w:num>
  <w:num w:numId="5" w16cid:durableId="987519337">
    <w:abstractNumId w:val="1"/>
  </w:num>
  <w:num w:numId="6" w16cid:durableId="1451581982">
    <w:abstractNumId w:val="0"/>
  </w:num>
  <w:num w:numId="7" w16cid:durableId="1917282757">
    <w:abstractNumId w:val="5"/>
  </w:num>
  <w:num w:numId="8" w16cid:durableId="1705598684">
    <w:abstractNumId w:val="7"/>
  </w:num>
  <w:num w:numId="9" w16cid:durableId="1708870175">
    <w:abstractNumId w:val="12"/>
  </w:num>
  <w:num w:numId="10" w16cid:durableId="1492023679">
    <w:abstractNumId w:val="10"/>
  </w:num>
  <w:num w:numId="11" w16cid:durableId="1240823863">
    <w:abstractNumId w:val="4"/>
  </w:num>
  <w:num w:numId="12" w16cid:durableId="530654851">
    <w:abstractNumId w:val="4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3" w16cid:durableId="527255915">
    <w:abstractNumId w:val="4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4" w16cid:durableId="1482771573">
    <w:abstractNumId w:val="9"/>
  </w:num>
  <w:num w:numId="15" w16cid:durableId="1519008382">
    <w:abstractNumId w:val="11"/>
  </w:num>
  <w:num w:numId="16" w16cid:durableId="708140696">
    <w:abstractNumId w:val="3"/>
  </w:num>
  <w:num w:numId="17" w16cid:durableId="11219164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mirrorMargin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213E"/>
    <w:rsid w:val="00007661"/>
    <w:rsid w:val="00015026"/>
    <w:rsid w:val="00017517"/>
    <w:rsid w:val="0005471B"/>
    <w:rsid w:val="00055770"/>
    <w:rsid w:val="00075AFB"/>
    <w:rsid w:val="000854D0"/>
    <w:rsid w:val="000A1D9C"/>
    <w:rsid w:val="000A5ED7"/>
    <w:rsid w:val="000B14E3"/>
    <w:rsid w:val="000E38B3"/>
    <w:rsid w:val="000F2968"/>
    <w:rsid w:val="00106BA0"/>
    <w:rsid w:val="00123364"/>
    <w:rsid w:val="00160BFC"/>
    <w:rsid w:val="00164E8B"/>
    <w:rsid w:val="00167100"/>
    <w:rsid w:val="00167879"/>
    <w:rsid w:val="001733A0"/>
    <w:rsid w:val="0017690D"/>
    <w:rsid w:val="001823A2"/>
    <w:rsid w:val="001A1959"/>
    <w:rsid w:val="001B0213"/>
    <w:rsid w:val="001B04CB"/>
    <w:rsid w:val="001C2119"/>
    <w:rsid w:val="001C45B7"/>
    <w:rsid w:val="001D4CEF"/>
    <w:rsid w:val="001D7ED4"/>
    <w:rsid w:val="001E38CE"/>
    <w:rsid w:val="001F2C19"/>
    <w:rsid w:val="00202106"/>
    <w:rsid w:val="00210902"/>
    <w:rsid w:val="00210BAB"/>
    <w:rsid w:val="00216A30"/>
    <w:rsid w:val="00242CFA"/>
    <w:rsid w:val="002440EE"/>
    <w:rsid w:val="0025213E"/>
    <w:rsid w:val="00256274"/>
    <w:rsid w:val="00260774"/>
    <w:rsid w:val="0026115B"/>
    <w:rsid w:val="0027116B"/>
    <w:rsid w:val="00290B34"/>
    <w:rsid w:val="00293BF1"/>
    <w:rsid w:val="002967AE"/>
    <w:rsid w:val="002A271F"/>
    <w:rsid w:val="002A2A2C"/>
    <w:rsid w:val="002F449E"/>
    <w:rsid w:val="002F5B06"/>
    <w:rsid w:val="002F6DDC"/>
    <w:rsid w:val="00304C37"/>
    <w:rsid w:val="0033326D"/>
    <w:rsid w:val="00333CAE"/>
    <w:rsid w:val="003364EC"/>
    <w:rsid w:val="00337D11"/>
    <w:rsid w:val="00346059"/>
    <w:rsid w:val="0034646F"/>
    <w:rsid w:val="00361DE6"/>
    <w:rsid w:val="00370908"/>
    <w:rsid w:val="0037218A"/>
    <w:rsid w:val="00380EDB"/>
    <w:rsid w:val="00390BF7"/>
    <w:rsid w:val="00391E3C"/>
    <w:rsid w:val="003C6123"/>
    <w:rsid w:val="003D7A69"/>
    <w:rsid w:val="003E0166"/>
    <w:rsid w:val="003F39E8"/>
    <w:rsid w:val="003F477A"/>
    <w:rsid w:val="0040095B"/>
    <w:rsid w:val="00405B1C"/>
    <w:rsid w:val="00407907"/>
    <w:rsid w:val="00432B90"/>
    <w:rsid w:val="00466B2D"/>
    <w:rsid w:val="00466E53"/>
    <w:rsid w:val="004711F7"/>
    <w:rsid w:val="004A2A42"/>
    <w:rsid w:val="004A3BC6"/>
    <w:rsid w:val="004A5E9F"/>
    <w:rsid w:val="004D6413"/>
    <w:rsid w:val="004E4BD8"/>
    <w:rsid w:val="004F12C8"/>
    <w:rsid w:val="004F784C"/>
    <w:rsid w:val="0050658F"/>
    <w:rsid w:val="0053670B"/>
    <w:rsid w:val="00544A0F"/>
    <w:rsid w:val="00547B30"/>
    <w:rsid w:val="005547A4"/>
    <w:rsid w:val="00556EFE"/>
    <w:rsid w:val="00597CC7"/>
    <w:rsid w:val="005A7338"/>
    <w:rsid w:val="005A7ACB"/>
    <w:rsid w:val="005B03E7"/>
    <w:rsid w:val="005C038E"/>
    <w:rsid w:val="005C0926"/>
    <w:rsid w:val="005C0C2C"/>
    <w:rsid w:val="005D0F00"/>
    <w:rsid w:val="005F2B8C"/>
    <w:rsid w:val="00603DF2"/>
    <w:rsid w:val="006152AF"/>
    <w:rsid w:val="006309FF"/>
    <w:rsid w:val="00634C45"/>
    <w:rsid w:val="00664FC9"/>
    <w:rsid w:val="006666C0"/>
    <w:rsid w:val="00692828"/>
    <w:rsid w:val="006A066D"/>
    <w:rsid w:val="006A391B"/>
    <w:rsid w:val="006C011A"/>
    <w:rsid w:val="006C23E4"/>
    <w:rsid w:val="006C368C"/>
    <w:rsid w:val="006C7CE3"/>
    <w:rsid w:val="006E2A5E"/>
    <w:rsid w:val="006E45F6"/>
    <w:rsid w:val="006F0878"/>
    <w:rsid w:val="007036C3"/>
    <w:rsid w:val="00711B93"/>
    <w:rsid w:val="00714915"/>
    <w:rsid w:val="00717E7D"/>
    <w:rsid w:val="007215AD"/>
    <w:rsid w:val="00723EAA"/>
    <w:rsid w:val="0073021F"/>
    <w:rsid w:val="00731755"/>
    <w:rsid w:val="007328AD"/>
    <w:rsid w:val="00732C53"/>
    <w:rsid w:val="00735C81"/>
    <w:rsid w:val="007432D8"/>
    <w:rsid w:val="00745442"/>
    <w:rsid w:val="0074698A"/>
    <w:rsid w:val="00764359"/>
    <w:rsid w:val="00764658"/>
    <w:rsid w:val="00765913"/>
    <w:rsid w:val="00786C76"/>
    <w:rsid w:val="007872AF"/>
    <w:rsid w:val="007C4767"/>
    <w:rsid w:val="007E2845"/>
    <w:rsid w:val="007F3CA6"/>
    <w:rsid w:val="007F7064"/>
    <w:rsid w:val="0080143E"/>
    <w:rsid w:val="00801686"/>
    <w:rsid w:val="00803E6D"/>
    <w:rsid w:val="00826D1B"/>
    <w:rsid w:val="00832DBE"/>
    <w:rsid w:val="00841CAA"/>
    <w:rsid w:val="00870DFC"/>
    <w:rsid w:val="00873685"/>
    <w:rsid w:val="008A5768"/>
    <w:rsid w:val="008B346C"/>
    <w:rsid w:val="008C36F8"/>
    <w:rsid w:val="008C67A9"/>
    <w:rsid w:val="008D5C3E"/>
    <w:rsid w:val="008D5E27"/>
    <w:rsid w:val="008D780A"/>
    <w:rsid w:val="008E6BBC"/>
    <w:rsid w:val="00917A6D"/>
    <w:rsid w:val="00920B2A"/>
    <w:rsid w:val="009360B6"/>
    <w:rsid w:val="00937E89"/>
    <w:rsid w:val="0094527C"/>
    <w:rsid w:val="00947A3D"/>
    <w:rsid w:val="00952953"/>
    <w:rsid w:val="00952AB6"/>
    <w:rsid w:val="009544E1"/>
    <w:rsid w:val="0096222D"/>
    <w:rsid w:val="009801C5"/>
    <w:rsid w:val="00984A3E"/>
    <w:rsid w:val="00991E41"/>
    <w:rsid w:val="00994716"/>
    <w:rsid w:val="009B6EF6"/>
    <w:rsid w:val="009C1536"/>
    <w:rsid w:val="009D408B"/>
    <w:rsid w:val="009E5C82"/>
    <w:rsid w:val="009F00E9"/>
    <w:rsid w:val="009F1CEC"/>
    <w:rsid w:val="009F779B"/>
    <w:rsid w:val="00A01520"/>
    <w:rsid w:val="00A1166C"/>
    <w:rsid w:val="00A45C16"/>
    <w:rsid w:val="00A5132A"/>
    <w:rsid w:val="00A67493"/>
    <w:rsid w:val="00A839F0"/>
    <w:rsid w:val="00A965ED"/>
    <w:rsid w:val="00A97C8E"/>
    <w:rsid w:val="00AA2C27"/>
    <w:rsid w:val="00AE3B1D"/>
    <w:rsid w:val="00B02DC6"/>
    <w:rsid w:val="00B077A9"/>
    <w:rsid w:val="00B1445E"/>
    <w:rsid w:val="00B3713E"/>
    <w:rsid w:val="00B425A1"/>
    <w:rsid w:val="00B556D0"/>
    <w:rsid w:val="00B56AB1"/>
    <w:rsid w:val="00B71CAC"/>
    <w:rsid w:val="00B81BE3"/>
    <w:rsid w:val="00B86E78"/>
    <w:rsid w:val="00B968CF"/>
    <w:rsid w:val="00BB4517"/>
    <w:rsid w:val="00BB7322"/>
    <w:rsid w:val="00BC6E0B"/>
    <w:rsid w:val="00BD6E6D"/>
    <w:rsid w:val="00C05760"/>
    <w:rsid w:val="00C15DF3"/>
    <w:rsid w:val="00C25272"/>
    <w:rsid w:val="00C31E4F"/>
    <w:rsid w:val="00C33B65"/>
    <w:rsid w:val="00C54CE2"/>
    <w:rsid w:val="00C717B6"/>
    <w:rsid w:val="00C80AC3"/>
    <w:rsid w:val="00CA1363"/>
    <w:rsid w:val="00CB6D1E"/>
    <w:rsid w:val="00CF265F"/>
    <w:rsid w:val="00CF3D1A"/>
    <w:rsid w:val="00D04497"/>
    <w:rsid w:val="00D050FB"/>
    <w:rsid w:val="00D07C3D"/>
    <w:rsid w:val="00D17C3E"/>
    <w:rsid w:val="00D27B17"/>
    <w:rsid w:val="00D44B8A"/>
    <w:rsid w:val="00D511A3"/>
    <w:rsid w:val="00D572F6"/>
    <w:rsid w:val="00D64CFA"/>
    <w:rsid w:val="00DC4BEC"/>
    <w:rsid w:val="00DE33B4"/>
    <w:rsid w:val="00E15E52"/>
    <w:rsid w:val="00E25B0D"/>
    <w:rsid w:val="00E5086D"/>
    <w:rsid w:val="00E53BD9"/>
    <w:rsid w:val="00E5680B"/>
    <w:rsid w:val="00E61A7C"/>
    <w:rsid w:val="00E622D0"/>
    <w:rsid w:val="00E66776"/>
    <w:rsid w:val="00E81477"/>
    <w:rsid w:val="00E936B4"/>
    <w:rsid w:val="00EA05F9"/>
    <w:rsid w:val="00EA3CE0"/>
    <w:rsid w:val="00EB7303"/>
    <w:rsid w:val="00EE554D"/>
    <w:rsid w:val="00EF58DF"/>
    <w:rsid w:val="00EF74F4"/>
    <w:rsid w:val="00F072BE"/>
    <w:rsid w:val="00F129B2"/>
    <w:rsid w:val="00F14856"/>
    <w:rsid w:val="00F30A6D"/>
    <w:rsid w:val="00F81790"/>
    <w:rsid w:val="00F9600D"/>
    <w:rsid w:val="00FA1B36"/>
    <w:rsid w:val="00FD43DC"/>
    <w:rsid w:val="00FE6751"/>
    <w:rsid w:val="00FF2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9D23A91"/>
  <w15:chartTrackingRefBased/>
  <w15:docId w15:val="{D43B4C50-D832-48A4-9562-27FD97FE4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8DF"/>
    <w:pPr>
      <w:spacing w:before="120" w:after="120"/>
      <w:jc w:val="both"/>
    </w:pPr>
    <w:rPr>
      <w:sz w:val="22"/>
      <w:lang w:val="it-IT" w:eastAsia="it-IT"/>
    </w:rPr>
  </w:style>
  <w:style w:type="paragraph" w:styleId="Ttulo1">
    <w:name w:val="heading 1"/>
    <w:basedOn w:val="Normal"/>
    <w:next w:val="Normal"/>
    <w:qFormat/>
    <w:rsid w:val="00A97C8E"/>
    <w:pPr>
      <w:keepNext/>
      <w:spacing w:after="0"/>
      <w:contextualSpacing/>
      <w:jc w:val="left"/>
      <w:outlineLvl w:val="0"/>
    </w:pPr>
    <w:rPr>
      <w:rFonts w:cs="Arial"/>
      <w:b/>
      <w:bCs/>
      <w:caps/>
      <w:color w:val="008B7B"/>
      <w:kern w:val="32"/>
      <w:sz w:val="40"/>
      <w:szCs w:val="32"/>
    </w:rPr>
  </w:style>
  <w:style w:type="paragraph" w:styleId="Ttulo2">
    <w:name w:val="heading 2"/>
    <w:basedOn w:val="Normal"/>
    <w:next w:val="Normal"/>
    <w:qFormat/>
    <w:rsid w:val="00A97C8E"/>
    <w:pPr>
      <w:keepNext/>
      <w:spacing w:after="0"/>
      <w:contextualSpacing/>
      <w:jc w:val="left"/>
      <w:outlineLvl w:val="1"/>
    </w:pPr>
    <w:rPr>
      <w:rFonts w:cs="Arial"/>
      <w:b/>
      <w:bCs/>
      <w:iCs/>
      <w:caps/>
      <w:color w:val="008B7B"/>
      <w:sz w:val="32"/>
      <w:szCs w:val="28"/>
    </w:rPr>
  </w:style>
  <w:style w:type="paragraph" w:styleId="Ttulo3">
    <w:name w:val="heading 3"/>
    <w:basedOn w:val="Normal"/>
    <w:next w:val="Normal"/>
    <w:qFormat/>
    <w:rsid w:val="00A97C8E"/>
    <w:pPr>
      <w:keepNext/>
      <w:spacing w:after="0"/>
      <w:jc w:val="left"/>
      <w:outlineLvl w:val="2"/>
    </w:pPr>
    <w:rPr>
      <w:rFonts w:cs="Arial"/>
      <w:b/>
      <w:bCs/>
      <w:caps/>
      <w:color w:val="008B7B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notapie">
    <w:name w:val="footnote text"/>
    <w:basedOn w:val="Normal"/>
    <w:semiHidden/>
    <w:rsid w:val="005C0C2C"/>
    <w:pPr>
      <w:tabs>
        <w:tab w:val="left" w:pos="284"/>
      </w:tabs>
      <w:spacing w:before="0"/>
      <w:ind w:left="284" w:hanging="284"/>
    </w:pPr>
    <w:rPr>
      <w:sz w:val="16"/>
      <w:szCs w:val="16"/>
    </w:rPr>
  </w:style>
  <w:style w:type="character" w:styleId="Refdenotaalpie">
    <w:name w:val="footnote reference"/>
    <w:semiHidden/>
    <w:rsid w:val="005C0C2C"/>
    <w:rPr>
      <w:rFonts w:ascii="Arial" w:hAnsi="Arial"/>
      <w:vertAlign w:val="superscript"/>
    </w:rPr>
  </w:style>
  <w:style w:type="paragraph" w:styleId="Encabezado">
    <w:name w:val="header"/>
    <w:basedOn w:val="Normal"/>
    <w:rsid w:val="00D050FB"/>
    <w:pPr>
      <w:pBdr>
        <w:bottom w:val="single" w:sz="4" w:space="1" w:color="auto"/>
      </w:pBdr>
      <w:tabs>
        <w:tab w:val="center" w:pos="4819"/>
        <w:tab w:val="right" w:pos="9638"/>
      </w:tabs>
      <w:spacing w:before="100" w:beforeAutospacing="1" w:after="100" w:afterAutospacing="1"/>
      <w:jc w:val="right"/>
    </w:pPr>
    <w:rPr>
      <w:i/>
      <w:sz w:val="16"/>
      <w:szCs w:val="16"/>
    </w:rPr>
  </w:style>
  <w:style w:type="paragraph" w:styleId="Piedepgina">
    <w:name w:val="footer"/>
    <w:basedOn w:val="Encabezado"/>
    <w:link w:val="PiedepginaCar"/>
    <w:uiPriority w:val="99"/>
    <w:rsid w:val="005C0C2C"/>
    <w:pPr>
      <w:pBdr>
        <w:top w:val="single" w:sz="4" w:space="1" w:color="auto"/>
        <w:bottom w:val="none" w:sz="0" w:space="0" w:color="auto"/>
      </w:pBdr>
    </w:pPr>
    <w:rPr>
      <w:i w:val="0"/>
    </w:rPr>
  </w:style>
  <w:style w:type="character" w:styleId="Nmerodepgina">
    <w:name w:val="page number"/>
    <w:rsid w:val="00B71CAC"/>
    <w:rPr>
      <w:rFonts w:ascii="Calibri" w:hAnsi="Calibri"/>
      <w:b/>
      <w:color w:val="auto"/>
      <w:sz w:val="18"/>
    </w:rPr>
  </w:style>
  <w:style w:type="paragraph" w:customStyle="1" w:styleId="Tabella">
    <w:name w:val="Tabella"/>
    <w:basedOn w:val="Normal"/>
    <w:rsid w:val="00167879"/>
    <w:pPr>
      <w:keepLines/>
      <w:spacing w:before="80" w:after="80"/>
    </w:pPr>
    <w:rPr>
      <w:sz w:val="18"/>
      <w:szCs w:val="18"/>
    </w:rPr>
  </w:style>
  <w:style w:type="paragraph" w:customStyle="1" w:styleId="Bibligrafia">
    <w:name w:val="Bibligrafia"/>
    <w:basedOn w:val="Textoindependiente"/>
    <w:rsid w:val="00160BFC"/>
    <w:pPr>
      <w:ind w:left="680" w:hanging="680"/>
    </w:pPr>
  </w:style>
  <w:style w:type="paragraph" w:styleId="Textoindependiente">
    <w:name w:val="Body Text"/>
    <w:basedOn w:val="Normal"/>
    <w:rsid w:val="00160BFC"/>
  </w:style>
  <w:style w:type="paragraph" w:styleId="Lista">
    <w:name w:val="List"/>
    <w:basedOn w:val="Textoindependiente"/>
    <w:next w:val="Textoindependiente"/>
    <w:rsid w:val="0027116B"/>
    <w:pPr>
      <w:numPr>
        <w:numId w:val="2"/>
      </w:numPr>
      <w:spacing w:after="0"/>
    </w:pPr>
  </w:style>
  <w:style w:type="paragraph" w:styleId="Descripcin">
    <w:name w:val="caption"/>
    <w:basedOn w:val="Normal"/>
    <w:next w:val="Normal"/>
    <w:qFormat/>
    <w:rsid w:val="003E0166"/>
    <w:pPr>
      <w:spacing w:before="60"/>
      <w:jc w:val="center"/>
    </w:pPr>
    <w:rPr>
      <w:rFonts w:ascii="Trebuchet MS" w:hAnsi="Trebuchet MS"/>
      <w:b/>
      <w:bCs/>
      <w:sz w:val="18"/>
      <w:szCs w:val="18"/>
    </w:rPr>
  </w:style>
  <w:style w:type="table" w:styleId="Tablaconcuadrcula">
    <w:name w:val="Table Grid"/>
    <w:basedOn w:val="Tablanormal"/>
    <w:rsid w:val="00EF58DF"/>
    <w:pPr>
      <w:spacing w:before="240" w:after="240"/>
      <w:ind w:firstLine="709"/>
      <w:jc w:val="both"/>
    </w:pPr>
    <w:tblPr>
      <w:tblBorders>
        <w:top w:val="single" w:sz="4" w:space="0" w:color="00897B"/>
        <w:left w:val="single" w:sz="4" w:space="0" w:color="00897B"/>
        <w:bottom w:val="single" w:sz="4" w:space="0" w:color="00897B"/>
        <w:right w:val="single" w:sz="4" w:space="0" w:color="00897B"/>
        <w:insideH w:val="single" w:sz="4" w:space="0" w:color="00897B"/>
        <w:insideV w:val="single" w:sz="4" w:space="0" w:color="00897B"/>
      </w:tblBorders>
    </w:tblPr>
  </w:style>
  <w:style w:type="paragraph" w:customStyle="1" w:styleId="Figura">
    <w:name w:val="Figura"/>
    <w:basedOn w:val="Normal"/>
    <w:rsid w:val="00EA05F9"/>
    <w:pPr>
      <w:jc w:val="center"/>
    </w:pPr>
  </w:style>
  <w:style w:type="paragraph" w:styleId="TDC1">
    <w:name w:val="toc 1"/>
    <w:basedOn w:val="Normal"/>
    <w:next w:val="Normal"/>
    <w:autoRedefine/>
    <w:semiHidden/>
    <w:rsid w:val="00B3713E"/>
  </w:style>
  <w:style w:type="paragraph" w:styleId="TDC2">
    <w:name w:val="toc 2"/>
    <w:basedOn w:val="Normal"/>
    <w:next w:val="Normal"/>
    <w:autoRedefine/>
    <w:semiHidden/>
    <w:rsid w:val="00B3713E"/>
    <w:pPr>
      <w:ind w:left="240"/>
    </w:pPr>
  </w:style>
  <w:style w:type="paragraph" w:styleId="TDC3">
    <w:name w:val="toc 3"/>
    <w:basedOn w:val="Normal"/>
    <w:next w:val="Normal"/>
    <w:autoRedefine/>
    <w:semiHidden/>
    <w:rsid w:val="00B3713E"/>
    <w:pPr>
      <w:ind w:left="480"/>
    </w:pPr>
  </w:style>
  <w:style w:type="character" w:styleId="Hipervnculo">
    <w:name w:val="Hyperlink"/>
    <w:rsid w:val="00B3713E"/>
    <w:rPr>
      <w:color w:val="0000FF"/>
      <w:u w:val="single"/>
    </w:rPr>
  </w:style>
  <w:style w:type="paragraph" w:styleId="Mapadeldocumento">
    <w:name w:val="Document Map"/>
    <w:basedOn w:val="Normal"/>
    <w:semiHidden/>
    <w:rsid w:val="006152AF"/>
    <w:pPr>
      <w:shd w:val="clear" w:color="auto" w:fill="000080"/>
    </w:pPr>
    <w:rPr>
      <w:rFonts w:ascii="Tahoma" w:hAnsi="Tahoma" w:cs="Tahoma"/>
    </w:rPr>
  </w:style>
  <w:style w:type="character" w:styleId="Refdecomentario">
    <w:name w:val="annotation reference"/>
    <w:semiHidden/>
    <w:rsid w:val="002967AE"/>
    <w:rPr>
      <w:sz w:val="16"/>
      <w:szCs w:val="16"/>
    </w:rPr>
  </w:style>
  <w:style w:type="paragraph" w:styleId="Textocomentario">
    <w:name w:val="annotation text"/>
    <w:basedOn w:val="Normal"/>
    <w:semiHidden/>
    <w:rsid w:val="002967AE"/>
    <w:rPr>
      <w:sz w:val="20"/>
    </w:rPr>
  </w:style>
  <w:style w:type="paragraph" w:styleId="Asuntodelcomentario">
    <w:name w:val="annotation subject"/>
    <w:basedOn w:val="Textocomentario"/>
    <w:next w:val="Textocomentario"/>
    <w:semiHidden/>
    <w:rsid w:val="002967AE"/>
    <w:rPr>
      <w:b/>
      <w:bCs/>
    </w:rPr>
  </w:style>
  <w:style w:type="paragraph" w:styleId="Textodeglobo">
    <w:name w:val="Balloon Text"/>
    <w:basedOn w:val="Normal"/>
    <w:semiHidden/>
    <w:rsid w:val="002967A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link w:val="Piedepgina"/>
    <w:uiPriority w:val="99"/>
    <w:rsid w:val="00242CFA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22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image" Target="media/image2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4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oter" Target="footer3.xml"/><Relationship Id="rId25" Type="http://schemas.openxmlformats.org/officeDocument/2006/relationships/footer" Target="footer6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eader" Target="header5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footer" Target="footer5.xml"/><Relationship Id="rId10" Type="http://schemas.openxmlformats.org/officeDocument/2006/relationships/footnotes" Target="footnotes.xml"/><Relationship Id="rId19" Type="http://schemas.openxmlformats.org/officeDocument/2006/relationships/image" Target="media/image3.emf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footer" Target="footer4.xml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epic\Local%20Settings\Temporary%20Internet%20Files\OLK7E7E\Paper%20MIB%20con%20indice%20senza%20coperti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b539923-acac-4a68-813d-22805dc086c8" xsi:nil="true"/>
    <lcf76f155ced4ddcb4097134ff3c332f xmlns="bc133bd9-653d-488b-9626-b52bd66d16ef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C44DB8BF2DE34389FC6C53A4530147" ma:contentTypeVersion="" ma:contentTypeDescription="Create a new document." ma:contentTypeScope="" ma:versionID="66402dd79082fcd6d1176c363ef5d83f">
  <xsd:schema xmlns:xsd="http://www.w3.org/2001/XMLSchema" xmlns:xs="http://www.w3.org/2001/XMLSchema" xmlns:p="http://schemas.microsoft.com/office/2006/metadata/properties" xmlns:ns2="bc133bd9-653d-488b-9626-b52bd66d16ef" xmlns:ns3="eb539923-acac-4a68-813d-22805dc086c8" targetNamespace="http://schemas.microsoft.com/office/2006/metadata/properties" ma:root="true" ma:fieldsID="93c1fa7d930303a461af864d93b28707" ns2:_="" ns3:_="">
    <xsd:import namespace="bc133bd9-653d-488b-9626-b52bd66d16ef"/>
    <xsd:import namespace="eb539923-acac-4a68-813d-22805dc086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133bd9-653d-488b-9626-b52bd66d16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4fe53e2-9071-4131-b204-139631561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539923-acac-4a68-813d-22805dc086c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9673a8e-2d2a-48ea-a90c-98e5f973b5a9}" ma:internalName="TaxCatchAll" ma:showField="CatchAllData" ma:web="eb539923-acac-4a68-813d-22805dc086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6D17CB86-6BBE-4907-AB84-0A81F5FAF077}">
  <ds:schemaRefs>
    <ds:schemaRef ds:uri="http://schemas.microsoft.com/office/2006/metadata/properties"/>
    <ds:schemaRef ds:uri="http://schemas.microsoft.com/office/infopath/2007/PartnerControls"/>
    <ds:schemaRef ds:uri="eb539923-acac-4a68-813d-22805dc086c8"/>
    <ds:schemaRef ds:uri="bc133bd9-653d-488b-9626-b52bd66d16ef"/>
  </ds:schemaRefs>
</ds:datastoreItem>
</file>

<file path=customXml/itemProps2.xml><?xml version="1.0" encoding="utf-8"?>
<ds:datastoreItem xmlns:ds="http://schemas.openxmlformats.org/officeDocument/2006/customXml" ds:itemID="{ED42E817-63F0-4E99-B60E-A5EE47C4715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DDCAB37-CFC8-4552-BEC1-ABBE8E674A6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0466A2A-8ACA-489B-97E5-A1233D36F7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133bd9-653d-488b-9626-b52bd66d16ef"/>
    <ds:schemaRef ds:uri="eb539923-acac-4a68-813d-22805dc086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1B3688A-47E2-4552-B8C6-66C61CD0DF88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Settings\sepic\Local Settings\Temporary Internet Files\OLK7E7E\Paper MIB con indice senza copertina.dot</Template>
  <TotalTime>2</TotalTime>
  <Pages>6</Pages>
  <Words>237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bsepic</dc:creator>
  <cp:keywords/>
  <dc:description/>
  <cp:lastModifiedBy>OVIEDO BERENGUELA GERMAN F</cp:lastModifiedBy>
  <cp:revision>8</cp:revision>
  <cp:lastPrinted>2003-06-21T11:24:00Z</cp:lastPrinted>
  <dcterms:created xsi:type="dcterms:W3CDTF">2022-06-29T13:14:00Z</dcterms:created>
  <dcterms:modified xsi:type="dcterms:W3CDTF">2026-09-02T19:14:00Z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ecturer">
    <vt:lpwstr>261;#Staff MBA </vt:lpwstr>
  </property>
  <property fmtid="{D5CDD505-2E9C-101B-9397-08002B2CF9AE}" pid="3" name="ContentType">
    <vt:lpwstr>Document</vt:lpwstr>
  </property>
  <property fmtid="{D5CDD505-2E9C-101B-9397-08002B2CF9AE}" pid="4" name="Description0">
    <vt:lpwstr>Final Thesis - TEMPLATE</vt:lpwstr>
  </property>
  <property fmtid="{D5CDD505-2E9C-101B-9397-08002B2CF9AE}" pid="5" name="Date">
    <vt:lpwstr>2012-05-25T00:00:00Z</vt:lpwstr>
  </property>
  <property fmtid="{D5CDD505-2E9C-101B-9397-08002B2CF9AE}" pid="6" name="Subject Area">
    <vt:lpwstr>26</vt:lpwstr>
  </property>
  <property fmtid="{D5CDD505-2E9C-101B-9397-08002B2CF9AE}" pid="7" name="ContentTypeId">
    <vt:lpwstr>0x0101009DC44DB8BF2DE34389FC6C53A4530147</vt:lpwstr>
  </property>
  <property fmtid="{D5CDD505-2E9C-101B-9397-08002B2CF9AE}" pid="8" name="MediaServiceImageTags">
    <vt:lpwstr/>
  </property>
</Properties>
</file>