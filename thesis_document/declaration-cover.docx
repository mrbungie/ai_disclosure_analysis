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59C5" w14:textId="77777777" w:rsidR="00164E8B" w:rsidRDefault="00813E4A" w:rsidP="00164E8B">
      <w:pPr>
        <w:rPr>
          <w:lang w:val="en-US"/>
        </w:rPr>
      </w:pPr>
      <w:bookmarkStart w:id="0" w:name="_Toc43964939"/>
      <w:r>
        <w:rPr>
          <w:noProof/>
        </w:rPr>
        <w:pict w14:anchorId="4D4DD1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53.65pt;height:58.5pt;mso-width-percent:0;mso-height-percent:0;mso-width-percent:0;mso-height-percent:0">
            <v:imagedata r:id="rId12" o:title="new_logo_MIB"/>
          </v:shape>
        </w:pict>
      </w:r>
    </w:p>
    <w:p w14:paraId="2338BE13" w14:textId="77777777" w:rsidR="00164E8B" w:rsidRPr="00164E8B" w:rsidRDefault="00164E8B" w:rsidP="00164E8B"/>
    <w:p w14:paraId="52E09AC5" w14:textId="77777777" w:rsidR="00164E8B" w:rsidRDefault="00164E8B" w:rsidP="00164E8B"/>
    <w:p w14:paraId="0D9E566E" w14:textId="77777777" w:rsidR="0050658F" w:rsidRPr="00164E8B" w:rsidRDefault="0050658F" w:rsidP="00164E8B"/>
    <w:p w14:paraId="0E666BCB" w14:textId="77777777" w:rsidR="0050658F" w:rsidRDefault="00164E8B" w:rsidP="00164E8B">
      <w:pPr>
        <w:spacing w:before="0" w:after="0"/>
        <w:contextualSpacing/>
        <w:rPr>
          <w:b/>
          <w:color w:val="00897B"/>
          <w:sz w:val="52"/>
          <w:lang w:val="en-US"/>
        </w:rPr>
      </w:pPr>
      <w:r w:rsidRPr="00164E8B">
        <w:rPr>
          <w:b/>
          <w:color w:val="00897B"/>
          <w:sz w:val="52"/>
          <w:lang w:val="en-US"/>
        </w:rPr>
        <w:t>M</w:t>
      </w:r>
      <w:r w:rsidR="00FE6751">
        <w:rPr>
          <w:b/>
          <w:color w:val="00897B"/>
          <w:sz w:val="52"/>
          <w:lang w:val="en-US"/>
        </w:rPr>
        <w:t>BA in International Business</w:t>
      </w:r>
    </w:p>
    <w:p w14:paraId="0A41F635" w14:textId="77777777" w:rsidR="00164E8B" w:rsidRDefault="0050658F" w:rsidP="00164E8B">
      <w:pPr>
        <w:spacing w:before="0" w:after="0"/>
        <w:contextualSpacing/>
        <w:rPr>
          <w:sz w:val="36"/>
          <w:lang w:val="en-US"/>
        </w:rPr>
      </w:pPr>
      <w:r>
        <w:rPr>
          <w:sz w:val="36"/>
          <w:lang w:val="en-US"/>
        </w:rPr>
        <w:t>X</w:t>
      </w:r>
      <w:r w:rsidR="00FE6751">
        <w:rPr>
          <w:sz w:val="36"/>
          <w:lang w:val="en-US"/>
        </w:rPr>
        <w:t>X</w:t>
      </w:r>
      <w:r w:rsidR="005F6985">
        <w:rPr>
          <w:sz w:val="36"/>
          <w:lang w:val="en-US"/>
        </w:rPr>
        <w:t>X</w:t>
      </w:r>
      <w:r w:rsidR="00157B12">
        <w:rPr>
          <w:sz w:val="36"/>
          <w:lang w:val="en-US"/>
        </w:rPr>
        <w:t>V</w:t>
      </w:r>
      <w:r w:rsidR="00F60FAE" w:rsidRPr="00790C43">
        <w:rPr>
          <w:sz w:val="36"/>
          <w:lang w:val="en-US"/>
        </w:rPr>
        <w:t>I</w:t>
      </w:r>
      <w:r>
        <w:rPr>
          <w:sz w:val="36"/>
          <w:lang w:val="en-US"/>
        </w:rPr>
        <w:t xml:space="preserve"> </w:t>
      </w:r>
      <w:r w:rsidR="00EF58DF">
        <w:rPr>
          <w:sz w:val="36"/>
          <w:lang w:val="en-US"/>
        </w:rPr>
        <w:t>edition</w:t>
      </w:r>
    </w:p>
    <w:p w14:paraId="1F8F1038" w14:textId="77777777" w:rsidR="00EF58DF" w:rsidRDefault="00EF58DF" w:rsidP="00164E8B">
      <w:pPr>
        <w:spacing w:before="0" w:after="0"/>
        <w:contextualSpacing/>
        <w:rPr>
          <w:sz w:val="36"/>
          <w:lang w:val="en-US"/>
        </w:rPr>
      </w:pPr>
    </w:p>
    <w:p w14:paraId="4E6DFA54" w14:textId="77777777" w:rsidR="00EF58DF" w:rsidRPr="00EF58DF" w:rsidRDefault="00EF58DF" w:rsidP="00164E8B">
      <w:pPr>
        <w:spacing w:before="0" w:after="0"/>
        <w:contextualSpacing/>
        <w:rPr>
          <w:sz w:val="36"/>
          <w:lang w:val="en-US"/>
        </w:rPr>
      </w:pPr>
    </w:p>
    <w:p w14:paraId="6C293504" w14:textId="77777777" w:rsidR="00164E8B" w:rsidRPr="00351C5B" w:rsidRDefault="00164E8B" w:rsidP="00EF58DF">
      <w:pPr>
        <w:spacing w:before="0" w:after="0"/>
        <w:contextualSpacing/>
        <w:rPr>
          <w:sz w:val="36"/>
          <w:lang w:val="en-US"/>
        </w:rPr>
      </w:pPr>
      <w:r w:rsidRPr="00351C5B">
        <w:rPr>
          <w:sz w:val="36"/>
          <w:lang w:val="en-US"/>
        </w:rPr>
        <w:t>FINAL REPORT</w:t>
      </w:r>
    </w:p>
    <w:p w14:paraId="03E3C5C1" w14:textId="77777777" w:rsidR="00164E8B" w:rsidRPr="00351C5B" w:rsidRDefault="0050658F" w:rsidP="00164E8B">
      <w:pPr>
        <w:spacing w:before="0" w:after="0"/>
        <w:contextualSpacing/>
        <w:rPr>
          <w:b/>
          <w:i/>
          <w:iCs/>
          <w:sz w:val="36"/>
          <w:lang w:val="en-US"/>
        </w:rPr>
      </w:pPr>
      <w:r w:rsidRPr="00351C5B">
        <w:rPr>
          <w:b/>
          <w:i/>
          <w:iCs/>
          <w:sz w:val="52"/>
          <w:lang w:val="en-US"/>
        </w:rPr>
        <w:t>AI Washing or Credible Disclosure? Patterns and Clusters in Corporate AI Disclosures</w:t>
      </w:r>
    </w:p>
    <w:p w14:paraId="542634C9" w14:textId="77777777" w:rsidR="0050658F" w:rsidRPr="00351C5B" w:rsidRDefault="0050658F" w:rsidP="0050658F">
      <w:pPr>
        <w:spacing w:before="0" w:after="0"/>
        <w:contextualSpacing/>
        <w:rPr>
          <w:sz w:val="36"/>
          <w:lang w:val="en-US"/>
        </w:rPr>
      </w:pPr>
    </w:p>
    <w:p w14:paraId="58C3DB49" w14:textId="77777777" w:rsidR="0050658F" w:rsidRDefault="0050658F" w:rsidP="0050658F">
      <w:pPr>
        <w:spacing w:before="0" w:after="0"/>
        <w:contextualSpacing/>
        <w:rPr>
          <w:sz w:val="36"/>
          <w:lang w:val="en-US"/>
        </w:rPr>
      </w:pPr>
      <w:r>
        <w:rPr>
          <w:sz w:val="36"/>
          <w:lang w:val="en-US"/>
        </w:rPr>
        <w:t>By</w:t>
      </w:r>
    </w:p>
    <w:p w14:paraId="6CC0584F" w14:textId="77777777" w:rsidR="00EF58DF" w:rsidRPr="00351C5B" w:rsidRDefault="0050658F" w:rsidP="00EF58DF">
      <w:pPr>
        <w:spacing w:before="0" w:after="0"/>
        <w:contextualSpacing/>
        <w:rPr>
          <w:i/>
          <w:iCs/>
          <w:sz w:val="36"/>
          <w:lang w:val="en-US"/>
        </w:rPr>
      </w:pPr>
      <w:r w:rsidRPr="00351C5B">
        <w:rPr>
          <w:i/>
          <w:iCs/>
          <w:sz w:val="36"/>
          <w:lang w:val="en-US"/>
        </w:rPr>
        <w:t>Germán Oviedo</w:t>
      </w:r>
    </w:p>
    <w:p w14:paraId="2A08B1E8" w14:textId="77777777" w:rsidR="00EF58DF" w:rsidRDefault="00EF58DF" w:rsidP="00EF58DF">
      <w:pPr>
        <w:spacing w:before="0" w:after="0"/>
        <w:contextualSpacing/>
        <w:rPr>
          <w:sz w:val="36"/>
          <w:lang w:val="en-US"/>
        </w:rPr>
      </w:pPr>
    </w:p>
    <w:p w14:paraId="2A9DD7A4" w14:textId="77777777" w:rsidR="00EF58DF" w:rsidRPr="00EF58DF" w:rsidRDefault="00EF58DF" w:rsidP="00EF58DF">
      <w:pPr>
        <w:spacing w:before="0" w:after="0"/>
        <w:contextualSpacing/>
        <w:rPr>
          <w:sz w:val="36"/>
          <w:lang w:val="en-US"/>
        </w:rPr>
      </w:pPr>
    </w:p>
    <w:p w14:paraId="04667790" w14:textId="77777777" w:rsidR="0050658F" w:rsidRPr="00A93668" w:rsidRDefault="0050658F" w:rsidP="00EF58DF">
      <w:pPr>
        <w:pBdr>
          <w:top w:val="single" w:sz="4" w:space="1" w:color="00897B"/>
        </w:pBdr>
        <w:spacing w:before="0" w:after="0"/>
        <w:contextualSpacing/>
        <w:rPr>
          <w:sz w:val="32"/>
          <w:szCs w:val="32"/>
          <w:lang w:val="en-US"/>
        </w:rPr>
      </w:pPr>
    </w:p>
    <w:p w14:paraId="6A057FA4" w14:textId="77777777" w:rsidR="00A93668" w:rsidRPr="00A93668" w:rsidRDefault="00A93668" w:rsidP="00A93668">
      <w:pPr>
        <w:pBdr>
          <w:top w:val="single" w:sz="4" w:space="1" w:color="00897B"/>
        </w:pBdr>
        <w:spacing w:before="0" w:after="0"/>
        <w:contextualSpacing/>
        <w:rPr>
          <w:sz w:val="32"/>
          <w:szCs w:val="32"/>
          <w:lang w:val="en-US"/>
        </w:rPr>
      </w:pPr>
      <w:r w:rsidRPr="00A93668">
        <w:rPr>
          <w:sz w:val="32"/>
          <w:szCs w:val="32"/>
          <w:lang w:val="en-US"/>
        </w:rPr>
        <w:t xml:space="preserve">I declare that this assignment is my own work, which all sources of reference are acknowledged in </w:t>
      </w:r>
      <w:r w:rsidR="00157B12" w:rsidRPr="00A93668">
        <w:rPr>
          <w:sz w:val="32"/>
          <w:szCs w:val="32"/>
          <w:lang w:val="en-US"/>
        </w:rPr>
        <w:t>full,</w:t>
      </w:r>
      <w:r w:rsidRPr="00A93668">
        <w:rPr>
          <w:sz w:val="32"/>
          <w:szCs w:val="32"/>
          <w:lang w:val="en-US"/>
        </w:rPr>
        <w:t xml:space="preserve"> and it has not been submitted for any other course.</w:t>
      </w:r>
    </w:p>
    <w:p w14:paraId="14E00012" w14:textId="77777777" w:rsidR="00A93668" w:rsidRPr="00A93668" w:rsidRDefault="00A93668" w:rsidP="00A93668">
      <w:pPr>
        <w:rPr>
          <w:sz w:val="32"/>
          <w:szCs w:val="32"/>
          <w:lang w:val="en-US"/>
        </w:rPr>
      </w:pPr>
    </w:p>
    <w:p w14:paraId="706F711A" w14:textId="77777777" w:rsidR="00A93668" w:rsidRPr="00A93668" w:rsidRDefault="00A93668" w:rsidP="00A93668">
      <w:pPr>
        <w:rPr>
          <w:sz w:val="32"/>
          <w:szCs w:val="32"/>
          <w:lang w:val="en-US"/>
        </w:rPr>
      </w:pPr>
    </w:p>
    <w:p w14:paraId="7E52E5FB" w14:textId="77777777" w:rsidR="00E61A7C" w:rsidRPr="00A93668" w:rsidRDefault="00A93668" w:rsidP="00EA05F9">
      <w:pPr>
        <w:rPr>
          <w:sz w:val="32"/>
          <w:szCs w:val="32"/>
          <w:lang w:val="en-US"/>
        </w:rPr>
      </w:pPr>
      <w:r w:rsidRPr="00A93668">
        <w:rPr>
          <w:sz w:val="32"/>
          <w:szCs w:val="32"/>
          <w:lang w:val="en-US"/>
        </w:rPr>
        <w:t>Signature:</w:t>
      </w:r>
      <w:bookmarkEnd w:id="0"/>
    </w:p>
    <w:sectPr w:rsidR="00E61A7C" w:rsidRPr="00A93668" w:rsidSect="00EF58D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701" w:right="1134" w:bottom="1559" w:left="1134" w:header="709" w:footer="567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6EB7C" w14:textId="77777777" w:rsidR="00813E4A" w:rsidRDefault="00813E4A">
      <w:pPr>
        <w:spacing w:before="0" w:after="0"/>
      </w:pPr>
      <w:r>
        <w:separator/>
      </w:r>
    </w:p>
  </w:endnote>
  <w:endnote w:type="continuationSeparator" w:id="0">
    <w:p w14:paraId="026C5E9B" w14:textId="77777777" w:rsidR="00813E4A" w:rsidRDefault="00813E4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A731D" w14:textId="77777777" w:rsidR="009D408B" w:rsidRPr="00EF58DF" w:rsidRDefault="009D408B" w:rsidP="00EF58DF">
    <w:pPr>
      <w:pStyle w:val="Piedepgina"/>
      <w:pBdr>
        <w:top w:val="single" w:sz="4" w:space="1" w:color="00897B"/>
      </w:pBdr>
      <w:jc w:val="left"/>
      <w:rPr>
        <w:b/>
        <w:sz w:val="18"/>
      </w:rPr>
    </w:pPr>
    <w:r w:rsidRPr="00EF58DF">
      <w:rPr>
        <w:rStyle w:val="Nmerodepgina"/>
        <w:b w:val="0"/>
        <w:sz w:val="20"/>
      </w:rPr>
      <w:fldChar w:fldCharType="begin"/>
    </w:r>
    <w:r w:rsidRPr="00EF58DF">
      <w:rPr>
        <w:rStyle w:val="Nmerodepgina"/>
        <w:b w:val="0"/>
        <w:sz w:val="20"/>
      </w:rPr>
      <w:instrText xml:space="preserve"> PAGE </w:instrText>
    </w:r>
    <w:r w:rsidRPr="00EF58DF">
      <w:rPr>
        <w:rStyle w:val="Nmerodepgina"/>
        <w:b w:val="0"/>
        <w:sz w:val="20"/>
      </w:rPr>
      <w:fldChar w:fldCharType="separate"/>
    </w:r>
    <w:r w:rsidR="00A93668">
      <w:rPr>
        <w:rStyle w:val="Nmerodepgina"/>
        <w:b w:val="0"/>
        <w:noProof/>
        <w:sz w:val="20"/>
      </w:rPr>
      <w:t>2</w:t>
    </w:r>
    <w:r w:rsidRPr="00EF58DF">
      <w:rPr>
        <w:rStyle w:val="Nmerodepgina"/>
        <w:b w:val="0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61542" w14:textId="77777777" w:rsidR="00242CFA" w:rsidRPr="00EF58DF" w:rsidRDefault="00242CFA" w:rsidP="00EF58DF">
    <w:pPr>
      <w:pStyle w:val="Piedepgina"/>
      <w:pBdr>
        <w:top w:val="single" w:sz="4" w:space="1" w:color="00897B"/>
      </w:pBdr>
      <w:rPr>
        <w:b/>
        <w:sz w:val="18"/>
      </w:rPr>
    </w:pPr>
    <w:r w:rsidRPr="00EF58DF">
      <w:rPr>
        <w:rStyle w:val="Nmerodepgina"/>
        <w:b w:val="0"/>
        <w:sz w:val="20"/>
      </w:rPr>
      <w:fldChar w:fldCharType="begin"/>
    </w:r>
    <w:r w:rsidRPr="00EF58DF">
      <w:rPr>
        <w:rStyle w:val="Nmerodepgina"/>
        <w:b w:val="0"/>
        <w:sz w:val="20"/>
      </w:rPr>
      <w:instrText xml:space="preserve"> PAGE </w:instrText>
    </w:r>
    <w:r w:rsidRPr="00EF58DF">
      <w:rPr>
        <w:rStyle w:val="Nmerodepgina"/>
        <w:b w:val="0"/>
        <w:sz w:val="20"/>
      </w:rPr>
      <w:fldChar w:fldCharType="separate"/>
    </w:r>
    <w:r w:rsidR="00A93668">
      <w:rPr>
        <w:rStyle w:val="Nmerodepgina"/>
        <w:b w:val="0"/>
        <w:noProof/>
        <w:sz w:val="20"/>
      </w:rPr>
      <w:t>5</w:t>
    </w:r>
    <w:r w:rsidRPr="00EF58DF">
      <w:rPr>
        <w:rStyle w:val="Nmerodepgina"/>
        <w:b w:val="0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FC80" w14:textId="77777777" w:rsidR="00293BF1" w:rsidRPr="00952AB6" w:rsidRDefault="00293BF1" w:rsidP="009D408B">
    <w:pPr>
      <w:pStyle w:val="Piedepgina"/>
      <w:pBdr>
        <w:top w:val="none" w:sz="0" w:space="0" w:color="auto"/>
      </w:pBdr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47EDB" w14:textId="77777777" w:rsidR="00813E4A" w:rsidRDefault="00813E4A" w:rsidP="00167879">
      <w:r>
        <w:separator/>
      </w:r>
    </w:p>
  </w:footnote>
  <w:footnote w:type="continuationSeparator" w:id="0">
    <w:p w14:paraId="79D07CAD" w14:textId="77777777" w:rsidR="00813E4A" w:rsidRDefault="00813E4A" w:rsidP="00167879">
      <w:r>
        <w:continuationSeparator/>
      </w:r>
    </w:p>
  </w:footnote>
  <w:footnote w:type="continuationNotice" w:id="1">
    <w:p w14:paraId="501D61D2" w14:textId="77777777" w:rsidR="00813E4A" w:rsidRDefault="00813E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30487" w14:textId="77777777" w:rsidR="00242CFA" w:rsidRPr="00242CFA" w:rsidRDefault="00242CFA" w:rsidP="00242CFA">
    <w:pPr>
      <w:rPr>
        <w:color w:val="404040"/>
        <w:sz w:val="18"/>
      </w:rPr>
    </w:pPr>
    <w:r w:rsidRPr="00B71CAC">
      <w:rPr>
        <w:color w:val="404040"/>
        <w:sz w:val="18"/>
      </w:rPr>
      <w:t>MIB TRIESTE SCHOOL OF MANAGEMENT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EF50" w14:textId="77777777" w:rsidR="00242CFA" w:rsidRPr="00242CFA" w:rsidRDefault="00242CFA" w:rsidP="00242CFA">
    <w:pPr>
      <w:jc w:val="right"/>
      <w:rPr>
        <w:color w:val="404040"/>
        <w:sz w:val="18"/>
      </w:rPr>
    </w:pPr>
    <w:r w:rsidRPr="00242CFA">
      <w:rPr>
        <w:color w:val="404040"/>
        <w:sz w:val="18"/>
      </w:rPr>
      <w:t>MIB TRIESTE SCHOOL OF MANAGEMENT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935F1" w14:textId="77777777" w:rsidR="00293BF1" w:rsidRPr="00B71CAC" w:rsidRDefault="00293BF1" w:rsidP="00B71CAC">
    <w:pPr>
      <w:rPr>
        <w:color w:val="404040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69B"/>
    <w:multiLevelType w:val="hybridMultilevel"/>
    <w:tmpl w:val="BABC73D6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13FCF"/>
    <w:multiLevelType w:val="hybridMultilevel"/>
    <w:tmpl w:val="BE4C14BA"/>
    <w:lvl w:ilvl="0" w:tplc="0410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D2EC35C6">
      <w:start w:val="1"/>
      <w:numFmt w:val="bullet"/>
      <w:lvlText w:val="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4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8D4245"/>
    <w:multiLevelType w:val="multilevel"/>
    <w:tmpl w:val="52389050"/>
    <w:lvl w:ilvl="0">
      <w:start w:val="1"/>
      <w:numFmt w:val="bullet"/>
      <w:lvlText w:val="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ED56C7"/>
    <w:multiLevelType w:val="hybridMultilevel"/>
    <w:tmpl w:val="CBE23668"/>
    <w:lvl w:ilvl="0" w:tplc="0410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D2EC35C6">
      <w:start w:val="1"/>
      <w:numFmt w:val="bullet"/>
      <w:lvlText w:val="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4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1C6BBE"/>
    <w:multiLevelType w:val="singleLevel"/>
    <w:tmpl w:val="51C68AE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238671C5"/>
    <w:multiLevelType w:val="hybridMultilevel"/>
    <w:tmpl w:val="963E66EE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9145B"/>
    <w:multiLevelType w:val="hybridMultilevel"/>
    <w:tmpl w:val="428A13EA"/>
    <w:lvl w:ilvl="0" w:tplc="38DCD0EA">
      <w:start w:val="1"/>
      <w:numFmt w:val="lowerLetter"/>
      <w:pStyle w:val="Lista"/>
      <w:lvlText w:val="%1)"/>
      <w:lvlJc w:val="left"/>
      <w:pPr>
        <w:tabs>
          <w:tab w:val="num" w:pos="1429"/>
        </w:tabs>
        <w:ind w:left="1429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7" w15:restartNumberingAfterBreak="0">
    <w:nsid w:val="2C98111F"/>
    <w:multiLevelType w:val="hybridMultilevel"/>
    <w:tmpl w:val="FB1ADA32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4E05A8"/>
    <w:multiLevelType w:val="hybridMultilevel"/>
    <w:tmpl w:val="428ECCEE"/>
    <w:lvl w:ilvl="0" w:tplc="0410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54A3FEA"/>
    <w:multiLevelType w:val="hybridMultilevel"/>
    <w:tmpl w:val="80F6BDE8"/>
    <w:lvl w:ilvl="0" w:tplc="D2EC35C6">
      <w:start w:val="1"/>
      <w:numFmt w:val="bullet"/>
      <w:lvlText w:val="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6250464"/>
    <w:multiLevelType w:val="hybridMultilevel"/>
    <w:tmpl w:val="7CECD114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9D550D"/>
    <w:multiLevelType w:val="multilevel"/>
    <w:tmpl w:val="2E921CF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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C96002C"/>
    <w:multiLevelType w:val="hybridMultilevel"/>
    <w:tmpl w:val="50EE29E6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C004BB"/>
    <w:multiLevelType w:val="hybridMultilevel"/>
    <w:tmpl w:val="52389050"/>
    <w:lvl w:ilvl="0" w:tplc="D2EC35C6">
      <w:start w:val="1"/>
      <w:numFmt w:val="bullet"/>
      <w:lvlText w:val="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202741456">
    <w:abstractNumId w:val="6"/>
  </w:num>
  <w:num w:numId="2" w16cid:durableId="1563902836">
    <w:abstractNumId w:val="6"/>
  </w:num>
  <w:num w:numId="3" w16cid:durableId="163785370">
    <w:abstractNumId w:val="13"/>
  </w:num>
  <w:num w:numId="4" w16cid:durableId="80493415">
    <w:abstractNumId w:val="2"/>
  </w:num>
  <w:num w:numId="5" w16cid:durableId="605965793">
    <w:abstractNumId w:val="1"/>
  </w:num>
  <w:num w:numId="6" w16cid:durableId="2081976530">
    <w:abstractNumId w:val="0"/>
  </w:num>
  <w:num w:numId="7" w16cid:durableId="1771929195">
    <w:abstractNumId w:val="5"/>
  </w:num>
  <w:num w:numId="8" w16cid:durableId="801776440">
    <w:abstractNumId w:val="7"/>
  </w:num>
  <w:num w:numId="9" w16cid:durableId="1193375016">
    <w:abstractNumId w:val="12"/>
  </w:num>
  <w:num w:numId="10" w16cid:durableId="1581056505">
    <w:abstractNumId w:val="10"/>
  </w:num>
  <w:num w:numId="11" w16cid:durableId="1509246635">
    <w:abstractNumId w:val="4"/>
  </w:num>
  <w:num w:numId="12" w16cid:durableId="1523741915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 w16cid:durableId="1291936074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 w16cid:durableId="679311381">
    <w:abstractNumId w:val="9"/>
  </w:num>
  <w:num w:numId="15" w16cid:durableId="2144229455">
    <w:abstractNumId w:val="11"/>
  </w:num>
  <w:num w:numId="16" w16cid:durableId="589319004">
    <w:abstractNumId w:val="3"/>
  </w:num>
  <w:num w:numId="17" w16cid:durableId="10058643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213E"/>
    <w:rsid w:val="00007661"/>
    <w:rsid w:val="00015026"/>
    <w:rsid w:val="00017517"/>
    <w:rsid w:val="00055770"/>
    <w:rsid w:val="0007562C"/>
    <w:rsid w:val="00075AFB"/>
    <w:rsid w:val="000854D0"/>
    <w:rsid w:val="000A1D9C"/>
    <w:rsid w:val="000A5ED7"/>
    <w:rsid w:val="000B14E3"/>
    <w:rsid w:val="000D30CE"/>
    <w:rsid w:val="000D42DF"/>
    <w:rsid w:val="000E38B3"/>
    <w:rsid w:val="000F2968"/>
    <w:rsid w:val="00106BA0"/>
    <w:rsid w:val="00123364"/>
    <w:rsid w:val="00157B12"/>
    <w:rsid w:val="00160BFC"/>
    <w:rsid w:val="00164E8B"/>
    <w:rsid w:val="00167100"/>
    <w:rsid w:val="00167879"/>
    <w:rsid w:val="001733A0"/>
    <w:rsid w:val="0017690D"/>
    <w:rsid w:val="001823A2"/>
    <w:rsid w:val="001A1959"/>
    <w:rsid w:val="001B0213"/>
    <w:rsid w:val="001C45B7"/>
    <w:rsid w:val="001D7ED4"/>
    <w:rsid w:val="001E38CE"/>
    <w:rsid w:val="001F2C19"/>
    <w:rsid w:val="00202106"/>
    <w:rsid w:val="00210902"/>
    <w:rsid w:val="00210BAB"/>
    <w:rsid w:val="00216A30"/>
    <w:rsid w:val="00242CFA"/>
    <w:rsid w:val="002440EE"/>
    <w:rsid w:val="0025213E"/>
    <w:rsid w:val="00256274"/>
    <w:rsid w:val="00260774"/>
    <w:rsid w:val="0026115B"/>
    <w:rsid w:val="0027116B"/>
    <w:rsid w:val="00293BF1"/>
    <w:rsid w:val="002967AE"/>
    <w:rsid w:val="002A271F"/>
    <w:rsid w:val="002A2A2C"/>
    <w:rsid w:val="002A3DBF"/>
    <w:rsid w:val="002F449E"/>
    <w:rsid w:val="002F5B06"/>
    <w:rsid w:val="002F6DDC"/>
    <w:rsid w:val="00304C37"/>
    <w:rsid w:val="0033326D"/>
    <w:rsid w:val="003364EC"/>
    <w:rsid w:val="00337D11"/>
    <w:rsid w:val="00346059"/>
    <w:rsid w:val="0034646F"/>
    <w:rsid w:val="00351C5B"/>
    <w:rsid w:val="00361DE6"/>
    <w:rsid w:val="00370908"/>
    <w:rsid w:val="0037218A"/>
    <w:rsid w:val="00380EDB"/>
    <w:rsid w:val="00390BF7"/>
    <w:rsid w:val="00391E3C"/>
    <w:rsid w:val="003C6123"/>
    <w:rsid w:val="003D7A69"/>
    <w:rsid w:val="003E0166"/>
    <w:rsid w:val="003F39E8"/>
    <w:rsid w:val="003F477A"/>
    <w:rsid w:val="0040095B"/>
    <w:rsid w:val="00405B1C"/>
    <w:rsid w:val="00407907"/>
    <w:rsid w:val="00432B90"/>
    <w:rsid w:val="00444F4E"/>
    <w:rsid w:val="00466B2D"/>
    <w:rsid w:val="004711F7"/>
    <w:rsid w:val="004A2A42"/>
    <w:rsid w:val="004A3BC6"/>
    <w:rsid w:val="004A5E9F"/>
    <w:rsid w:val="004B19FE"/>
    <w:rsid w:val="004D6413"/>
    <w:rsid w:val="004E4BD8"/>
    <w:rsid w:val="004F12C8"/>
    <w:rsid w:val="004F784C"/>
    <w:rsid w:val="0050658F"/>
    <w:rsid w:val="00517F85"/>
    <w:rsid w:val="0053670B"/>
    <w:rsid w:val="00544A0F"/>
    <w:rsid w:val="00547B30"/>
    <w:rsid w:val="005547A4"/>
    <w:rsid w:val="00556EFE"/>
    <w:rsid w:val="00597CC7"/>
    <w:rsid w:val="005A7ACB"/>
    <w:rsid w:val="005C038E"/>
    <w:rsid w:val="005C0926"/>
    <w:rsid w:val="005C0C2C"/>
    <w:rsid w:val="005D0F00"/>
    <w:rsid w:val="005F2B8C"/>
    <w:rsid w:val="005F6985"/>
    <w:rsid w:val="00603DF2"/>
    <w:rsid w:val="006152AF"/>
    <w:rsid w:val="006309FF"/>
    <w:rsid w:val="00634C45"/>
    <w:rsid w:val="00664FC9"/>
    <w:rsid w:val="006666C0"/>
    <w:rsid w:val="00692828"/>
    <w:rsid w:val="006A066D"/>
    <w:rsid w:val="006A391B"/>
    <w:rsid w:val="006C011A"/>
    <w:rsid w:val="006C23E4"/>
    <w:rsid w:val="006C368C"/>
    <w:rsid w:val="006C7CE3"/>
    <w:rsid w:val="006E2A5E"/>
    <w:rsid w:val="006E45F6"/>
    <w:rsid w:val="006F0878"/>
    <w:rsid w:val="007036C3"/>
    <w:rsid w:val="00711B93"/>
    <w:rsid w:val="00714915"/>
    <w:rsid w:val="00723EAA"/>
    <w:rsid w:val="0073021F"/>
    <w:rsid w:val="00731755"/>
    <w:rsid w:val="007328AD"/>
    <w:rsid w:val="00732C53"/>
    <w:rsid w:val="007432D8"/>
    <w:rsid w:val="00745442"/>
    <w:rsid w:val="0074698A"/>
    <w:rsid w:val="00764359"/>
    <w:rsid w:val="00764658"/>
    <w:rsid w:val="00765913"/>
    <w:rsid w:val="00786C76"/>
    <w:rsid w:val="007872AF"/>
    <w:rsid w:val="00790C43"/>
    <w:rsid w:val="007C4767"/>
    <w:rsid w:val="007E2845"/>
    <w:rsid w:val="007E6E43"/>
    <w:rsid w:val="007F3CA6"/>
    <w:rsid w:val="007F7064"/>
    <w:rsid w:val="00801686"/>
    <w:rsid w:val="008063A2"/>
    <w:rsid w:val="00813E4A"/>
    <w:rsid w:val="00826D1B"/>
    <w:rsid w:val="00832DBE"/>
    <w:rsid w:val="00870DFC"/>
    <w:rsid w:val="00873685"/>
    <w:rsid w:val="008A5768"/>
    <w:rsid w:val="008B346C"/>
    <w:rsid w:val="008C36F8"/>
    <w:rsid w:val="008C5325"/>
    <w:rsid w:val="008C67A9"/>
    <w:rsid w:val="008D5C3E"/>
    <w:rsid w:val="008D5E27"/>
    <w:rsid w:val="008D780A"/>
    <w:rsid w:val="008E6BBC"/>
    <w:rsid w:val="00917A6D"/>
    <w:rsid w:val="00920B2A"/>
    <w:rsid w:val="00933114"/>
    <w:rsid w:val="009360B6"/>
    <w:rsid w:val="00937E89"/>
    <w:rsid w:val="0094527C"/>
    <w:rsid w:val="00947A3D"/>
    <w:rsid w:val="00952953"/>
    <w:rsid w:val="00952AB6"/>
    <w:rsid w:val="009544E1"/>
    <w:rsid w:val="009801C5"/>
    <w:rsid w:val="00984A3E"/>
    <w:rsid w:val="00991E41"/>
    <w:rsid w:val="00994716"/>
    <w:rsid w:val="00994D9D"/>
    <w:rsid w:val="009B6EF6"/>
    <w:rsid w:val="009C1536"/>
    <w:rsid w:val="009D408B"/>
    <w:rsid w:val="009E5C82"/>
    <w:rsid w:val="009F00E9"/>
    <w:rsid w:val="009F1CEC"/>
    <w:rsid w:val="009F779B"/>
    <w:rsid w:val="00A01520"/>
    <w:rsid w:val="00A1166C"/>
    <w:rsid w:val="00A45C16"/>
    <w:rsid w:val="00A5132A"/>
    <w:rsid w:val="00A67493"/>
    <w:rsid w:val="00A839F0"/>
    <w:rsid w:val="00A93668"/>
    <w:rsid w:val="00A965ED"/>
    <w:rsid w:val="00A97C8E"/>
    <w:rsid w:val="00AA2C27"/>
    <w:rsid w:val="00AE3B1D"/>
    <w:rsid w:val="00B02DC6"/>
    <w:rsid w:val="00B077A9"/>
    <w:rsid w:val="00B1445E"/>
    <w:rsid w:val="00B3713E"/>
    <w:rsid w:val="00B425A1"/>
    <w:rsid w:val="00B556D0"/>
    <w:rsid w:val="00B56AB1"/>
    <w:rsid w:val="00B71CAC"/>
    <w:rsid w:val="00B81BE3"/>
    <w:rsid w:val="00B86E78"/>
    <w:rsid w:val="00B968CF"/>
    <w:rsid w:val="00BB4517"/>
    <w:rsid w:val="00BB7322"/>
    <w:rsid w:val="00BC6E0B"/>
    <w:rsid w:val="00BD6E6D"/>
    <w:rsid w:val="00C05760"/>
    <w:rsid w:val="00C15DF3"/>
    <w:rsid w:val="00C25272"/>
    <w:rsid w:val="00C31E4F"/>
    <w:rsid w:val="00C33B65"/>
    <w:rsid w:val="00C54CE2"/>
    <w:rsid w:val="00C717B6"/>
    <w:rsid w:val="00C80AC3"/>
    <w:rsid w:val="00CA1363"/>
    <w:rsid w:val="00CB6D1E"/>
    <w:rsid w:val="00CF265F"/>
    <w:rsid w:val="00CF3D1A"/>
    <w:rsid w:val="00D04497"/>
    <w:rsid w:val="00D050FB"/>
    <w:rsid w:val="00D07C3D"/>
    <w:rsid w:val="00D17C3E"/>
    <w:rsid w:val="00D27B17"/>
    <w:rsid w:val="00D511A3"/>
    <w:rsid w:val="00D572F6"/>
    <w:rsid w:val="00D64CFA"/>
    <w:rsid w:val="00DC4BEC"/>
    <w:rsid w:val="00DE33B4"/>
    <w:rsid w:val="00E07EC5"/>
    <w:rsid w:val="00E15E52"/>
    <w:rsid w:val="00E25B0D"/>
    <w:rsid w:val="00E267CE"/>
    <w:rsid w:val="00E37CE0"/>
    <w:rsid w:val="00E5086D"/>
    <w:rsid w:val="00E53BD9"/>
    <w:rsid w:val="00E5680B"/>
    <w:rsid w:val="00E61A7C"/>
    <w:rsid w:val="00E622D0"/>
    <w:rsid w:val="00E66776"/>
    <w:rsid w:val="00E81477"/>
    <w:rsid w:val="00EA05F9"/>
    <w:rsid w:val="00EA3CE0"/>
    <w:rsid w:val="00EE554D"/>
    <w:rsid w:val="00EF58DF"/>
    <w:rsid w:val="00F072BE"/>
    <w:rsid w:val="00F129B2"/>
    <w:rsid w:val="00F14856"/>
    <w:rsid w:val="00F30A6D"/>
    <w:rsid w:val="00F60FAE"/>
    <w:rsid w:val="00F77125"/>
    <w:rsid w:val="00F81790"/>
    <w:rsid w:val="00F9600D"/>
    <w:rsid w:val="00FA1B36"/>
    <w:rsid w:val="00FD43DC"/>
    <w:rsid w:val="00FE6751"/>
    <w:rsid w:val="00FF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0B1FDE"/>
  <w15:chartTrackingRefBased/>
  <w15:docId w15:val="{94598F74-CFAA-4574-B35A-7A780C25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8DF"/>
    <w:pPr>
      <w:spacing w:before="120" w:after="120"/>
      <w:jc w:val="both"/>
    </w:pPr>
    <w:rPr>
      <w:sz w:val="22"/>
      <w:lang w:val="it-IT" w:eastAsia="it-IT"/>
    </w:rPr>
  </w:style>
  <w:style w:type="paragraph" w:styleId="Ttulo1">
    <w:name w:val="heading 1"/>
    <w:basedOn w:val="Normal"/>
    <w:next w:val="Normal"/>
    <w:qFormat/>
    <w:rsid w:val="00A97C8E"/>
    <w:pPr>
      <w:keepNext/>
      <w:spacing w:after="0"/>
      <w:contextualSpacing/>
      <w:jc w:val="left"/>
      <w:outlineLvl w:val="0"/>
    </w:pPr>
    <w:rPr>
      <w:rFonts w:cs="Arial"/>
      <w:b/>
      <w:bCs/>
      <w:caps/>
      <w:color w:val="008B7B"/>
      <w:kern w:val="32"/>
      <w:sz w:val="40"/>
      <w:szCs w:val="32"/>
    </w:rPr>
  </w:style>
  <w:style w:type="paragraph" w:styleId="Ttulo2">
    <w:name w:val="heading 2"/>
    <w:basedOn w:val="Normal"/>
    <w:next w:val="Normal"/>
    <w:qFormat/>
    <w:rsid w:val="00A97C8E"/>
    <w:pPr>
      <w:keepNext/>
      <w:spacing w:after="0"/>
      <w:contextualSpacing/>
      <w:jc w:val="left"/>
      <w:outlineLvl w:val="1"/>
    </w:pPr>
    <w:rPr>
      <w:rFonts w:cs="Arial"/>
      <w:b/>
      <w:bCs/>
      <w:iCs/>
      <w:caps/>
      <w:color w:val="008B7B"/>
      <w:sz w:val="32"/>
      <w:szCs w:val="28"/>
    </w:rPr>
  </w:style>
  <w:style w:type="paragraph" w:styleId="Ttulo3">
    <w:name w:val="heading 3"/>
    <w:basedOn w:val="Normal"/>
    <w:next w:val="Normal"/>
    <w:qFormat/>
    <w:rsid w:val="00A97C8E"/>
    <w:pPr>
      <w:keepNext/>
      <w:spacing w:after="0"/>
      <w:jc w:val="left"/>
      <w:outlineLvl w:val="2"/>
    </w:pPr>
    <w:rPr>
      <w:rFonts w:cs="Arial"/>
      <w:b/>
      <w:bCs/>
      <w:caps/>
      <w:color w:val="008B7B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semiHidden/>
    <w:rsid w:val="005C0C2C"/>
    <w:pPr>
      <w:tabs>
        <w:tab w:val="left" w:pos="284"/>
      </w:tabs>
      <w:spacing w:before="0"/>
      <w:ind w:left="284" w:hanging="284"/>
    </w:pPr>
    <w:rPr>
      <w:sz w:val="16"/>
      <w:szCs w:val="16"/>
    </w:rPr>
  </w:style>
  <w:style w:type="character" w:styleId="Refdenotaalpie">
    <w:name w:val="footnote reference"/>
    <w:semiHidden/>
    <w:rsid w:val="005C0C2C"/>
    <w:rPr>
      <w:rFonts w:ascii="Arial" w:hAnsi="Arial"/>
      <w:vertAlign w:val="superscript"/>
    </w:rPr>
  </w:style>
  <w:style w:type="paragraph" w:styleId="Encabezado">
    <w:name w:val="header"/>
    <w:basedOn w:val="Normal"/>
    <w:rsid w:val="00D050FB"/>
    <w:pPr>
      <w:pBdr>
        <w:bottom w:val="single" w:sz="4" w:space="1" w:color="auto"/>
      </w:pBdr>
      <w:tabs>
        <w:tab w:val="center" w:pos="4819"/>
        <w:tab w:val="right" w:pos="9638"/>
      </w:tabs>
      <w:spacing w:before="100" w:beforeAutospacing="1" w:after="100" w:afterAutospacing="1"/>
      <w:jc w:val="right"/>
    </w:pPr>
    <w:rPr>
      <w:i/>
      <w:sz w:val="16"/>
      <w:szCs w:val="16"/>
    </w:rPr>
  </w:style>
  <w:style w:type="paragraph" w:styleId="Piedepgina">
    <w:name w:val="footer"/>
    <w:basedOn w:val="Encabezado"/>
    <w:link w:val="PiedepginaCar"/>
    <w:uiPriority w:val="99"/>
    <w:rsid w:val="005C0C2C"/>
    <w:pPr>
      <w:pBdr>
        <w:top w:val="single" w:sz="4" w:space="1" w:color="auto"/>
        <w:bottom w:val="none" w:sz="0" w:space="0" w:color="auto"/>
      </w:pBdr>
    </w:pPr>
    <w:rPr>
      <w:i w:val="0"/>
    </w:rPr>
  </w:style>
  <w:style w:type="character" w:styleId="Nmerodepgina">
    <w:name w:val="page number"/>
    <w:rsid w:val="00B71CAC"/>
    <w:rPr>
      <w:rFonts w:ascii="Calibri" w:hAnsi="Calibri"/>
      <w:b/>
      <w:color w:val="auto"/>
      <w:sz w:val="18"/>
    </w:rPr>
  </w:style>
  <w:style w:type="paragraph" w:customStyle="1" w:styleId="Tabella">
    <w:name w:val="Tabella"/>
    <w:basedOn w:val="Normal"/>
    <w:rsid w:val="00167879"/>
    <w:pPr>
      <w:keepLines/>
      <w:spacing w:before="80" w:after="80"/>
    </w:pPr>
    <w:rPr>
      <w:sz w:val="18"/>
      <w:szCs w:val="18"/>
    </w:rPr>
  </w:style>
  <w:style w:type="paragraph" w:customStyle="1" w:styleId="Bibligrafia">
    <w:name w:val="Bibligrafia"/>
    <w:basedOn w:val="Textoindependiente"/>
    <w:rsid w:val="00160BFC"/>
    <w:pPr>
      <w:ind w:left="680" w:hanging="680"/>
    </w:pPr>
  </w:style>
  <w:style w:type="paragraph" w:styleId="Textoindependiente">
    <w:name w:val="Body Text"/>
    <w:basedOn w:val="Normal"/>
    <w:rsid w:val="00160BFC"/>
  </w:style>
  <w:style w:type="paragraph" w:styleId="Lista">
    <w:name w:val="List"/>
    <w:basedOn w:val="Textoindependiente"/>
    <w:next w:val="Textoindependiente"/>
    <w:rsid w:val="0027116B"/>
    <w:pPr>
      <w:numPr>
        <w:numId w:val="2"/>
      </w:numPr>
      <w:spacing w:after="0"/>
    </w:pPr>
  </w:style>
  <w:style w:type="paragraph" w:styleId="Descripcin">
    <w:name w:val="caption"/>
    <w:basedOn w:val="Normal"/>
    <w:next w:val="Normal"/>
    <w:qFormat/>
    <w:rsid w:val="003E0166"/>
    <w:pPr>
      <w:spacing w:before="60"/>
      <w:jc w:val="center"/>
    </w:pPr>
    <w:rPr>
      <w:rFonts w:ascii="Trebuchet MS" w:hAnsi="Trebuchet MS"/>
      <w:b/>
      <w:bCs/>
      <w:sz w:val="18"/>
      <w:szCs w:val="18"/>
    </w:rPr>
  </w:style>
  <w:style w:type="table" w:styleId="Tablaconcuadrcula">
    <w:name w:val="Table Grid"/>
    <w:basedOn w:val="Tablanormal"/>
    <w:rsid w:val="00EF58DF"/>
    <w:pPr>
      <w:spacing w:before="240" w:after="240"/>
      <w:ind w:firstLine="709"/>
      <w:jc w:val="both"/>
    </w:pPr>
    <w:tblPr>
      <w:tblBorders>
        <w:top w:val="single" w:sz="4" w:space="0" w:color="00897B"/>
        <w:left w:val="single" w:sz="4" w:space="0" w:color="00897B"/>
        <w:bottom w:val="single" w:sz="4" w:space="0" w:color="00897B"/>
        <w:right w:val="single" w:sz="4" w:space="0" w:color="00897B"/>
        <w:insideH w:val="single" w:sz="4" w:space="0" w:color="00897B"/>
        <w:insideV w:val="single" w:sz="4" w:space="0" w:color="00897B"/>
      </w:tblBorders>
    </w:tblPr>
  </w:style>
  <w:style w:type="paragraph" w:customStyle="1" w:styleId="Figura">
    <w:name w:val="Figura"/>
    <w:basedOn w:val="Normal"/>
    <w:rsid w:val="00EA05F9"/>
    <w:pPr>
      <w:jc w:val="center"/>
    </w:pPr>
  </w:style>
  <w:style w:type="paragraph" w:styleId="TDC1">
    <w:name w:val="toc 1"/>
    <w:basedOn w:val="Normal"/>
    <w:next w:val="Normal"/>
    <w:autoRedefine/>
    <w:semiHidden/>
    <w:rsid w:val="00B3713E"/>
  </w:style>
  <w:style w:type="paragraph" w:styleId="TDC2">
    <w:name w:val="toc 2"/>
    <w:basedOn w:val="Normal"/>
    <w:next w:val="Normal"/>
    <w:autoRedefine/>
    <w:semiHidden/>
    <w:rsid w:val="00B3713E"/>
    <w:pPr>
      <w:ind w:left="240"/>
    </w:pPr>
  </w:style>
  <w:style w:type="paragraph" w:styleId="TDC3">
    <w:name w:val="toc 3"/>
    <w:basedOn w:val="Normal"/>
    <w:next w:val="Normal"/>
    <w:autoRedefine/>
    <w:semiHidden/>
    <w:rsid w:val="00B3713E"/>
    <w:pPr>
      <w:ind w:left="480"/>
    </w:pPr>
  </w:style>
  <w:style w:type="character" w:styleId="Hipervnculo">
    <w:name w:val="Hyperlink"/>
    <w:rsid w:val="00B3713E"/>
    <w:rPr>
      <w:color w:val="0000FF"/>
      <w:u w:val="single"/>
    </w:rPr>
  </w:style>
  <w:style w:type="paragraph" w:styleId="Mapadeldocumento">
    <w:name w:val="Document Map"/>
    <w:basedOn w:val="Normal"/>
    <w:semiHidden/>
    <w:rsid w:val="006152AF"/>
    <w:pPr>
      <w:shd w:val="clear" w:color="auto" w:fill="000080"/>
    </w:pPr>
    <w:rPr>
      <w:rFonts w:ascii="Tahoma" w:hAnsi="Tahoma" w:cs="Tahoma"/>
    </w:rPr>
  </w:style>
  <w:style w:type="character" w:styleId="Refdecomentario">
    <w:name w:val="annotation reference"/>
    <w:semiHidden/>
    <w:rsid w:val="002967AE"/>
    <w:rPr>
      <w:sz w:val="16"/>
      <w:szCs w:val="16"/>
    </w:rPr>
  </w:style>
  <w:style w:type="paragraph" w:styleId="Textocomentario">
    <w:name w:val="annotation text"/>
    <w:basedOn w:val="Normal"/>
    <w:semiHidden/>
    <w:rsid w:val="002967AE"/>
    <w:rPr>
      <w:sz w:val="20"/>
    </w:rPr>
  </w:style>
  <w:style w:type="paragraph" w:styleId="Asuntodelcomentario">
    <w:name w:val="annotation subject"/>
    <w:basedOn w:val="Textocomentario"/>
    <w:next w:val="Textocomentario"/>
    <w:semiHidden/>
    <w:rsid w:val="002967AE"/>
    <w:rPr>
      <w:b/>
      <w:bCs/>
    </w:rPr>
  </w:style>
  <w:style w:type="paragraph" w:styleId="Textodeglobo">
    <w:name w:val="Balloon Text"/>
    <w:basedOn w:val="Normal"/>
    <w:semiHidden/>
    <w:rsid w:val="002967A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242CF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2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epic\Local%20Settings\Temporary%20Internet%20Files\OLK7E7E\Paper%20MIB%20con%20indice%20senza%20coperti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B496C08DAE1E4792BCB520C527A294" ma:contentTypeVersion="18" ma:contentTypeDescription="Create a new document." ma:contentTypeScope="" ma:versionID="f58bb6df52ce31facc6af1ae7599759a">
  <xsd:schema xmlns:xsd="http://www.w3.org/2001/XMLSchema" xmlns:xs="http://www.w3.org/2001/XMLSchema" xmlns:p="http://schemas.microsoft.com/office/2006/metadata/properties" xmlns:ns2="688f75fd-8c97-41b8-885e-8aea2f6a00ca" xmlns:ns3="eb539923-acac-4a68-813d-22805dc086c8" targetNamespace="http://schemas.microsoft.com/office/2006/metadata/properties" ma:root="true" ma:fieldsID="f75cb6630f7e0a71166280b4fb5f68cf" ns2:_="" ns3:_="">
    <xsd:import namespace="688f75fd-8c97-41b8-885e-8aea2f6a00ca"/>
    <xsd:import namespace="eb539923-acac-4a68-813d-22805dc086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f75fd-8c97-41b8-885e-8aea2f6a00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4fe53e2-9071-4131-b204-139631561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39923-acac-4a68-813d-22805dc086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9673a8e-2d2a-48ea-a90c-98e5f973b5a9}" ma:internalName="TaxCatchAll" ma:showField="CatchAllData" ma:web="eb539923-acac-4a68-813d-22805dc086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539923-acac-4a68-813d-22805dc086c8" xsi:nil="true"/>
    <lcf76f155ced4ddcb4097134ff3c332f xmlns="688f75fd-8c97-41b8-885e-8aea2f6a00c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62ADE8-C734-4452-9470-0E8B4CA3F6A9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78ADCAA9-3277-4515-BBD5-3E9385DB04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A465C2-CB92-4BE1-9FF3-8C0D07A603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f75fd-8c97-41b8-885e-8aea2f6a00ca"/>
    <ds:schemaRef ds:uri="eb539923-acac-4a68-813d-22805dc086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3F5D7D-106B-470D-A3EB-DB83EBC2F65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AE3C1EB-CBB7-4F60-8CFA-417199EE669D}">
  <ds:schemaRefs>
    <ds:schemaRef ds:uri="http://schemas.microsoft.com/office/2006/metadata/properties"/>
    <ds:schemaRef ds:uri="http://schemas.microsoft.com/office/infopath/2007/PartnerControls"/>
    <ds:schemaRef ds:uri="eb539923-acac-4a68-813d-22805dc086c8"/>
    <ds:schemaRef ds:uri="688f75fd-8c97-41b8-885e-8aea2f6a00c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Settings\sepic\Local Settings\Temporary Internet Files\OLK7E7E\Paper MIB con indice senza copertina.dot</Template>
  <TotalTime>2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bsepic</dc:creator>
  <cp:keywords/>
  <dc:description/>
  <cp:lastModifiedBy>OVIEDO BERENGUELA GERMAN F</cp:lastModifiedBy>
  <cp:revision>7</cp:revision>
  <cp:lastPrinted>2003-06-21T11:24:00Z</cp:lastPrinted>
  <dcterms:created xsi:type="dcterms:W3CDTF">2022-06-29T13:14:00Z</dcterms:created>
  <dcterms:modified xsi:type="dcterms:W3CDTF">2026-09-16T11:11:00Z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ecturer">
    <vt:lpwstr>261;#Staff MBA </vt:lpwstr>
  </property>
  <property fmtid="{D5CDD505-2E9C-101B-9397-08002B2CF9AE}" pid="3" name="ContentType">
    <vt:lpwstr>Document</vt:lpwstr>
  </property>
  <property fmtid="{D5CDD505-2E9C-101B-9397-08002B2CF9AE}" pid="4" name="Description0">
    <vt:lpwstr>Final Thesis - TEMPLATE</vt:lpwstr>
  </property>
  <property fmtid="{D5CDD505-2E9C-101B-9397-08002B2CF9AE}" pid="5" name="Date">
    <vt:lpwstr>2012-05-25T00:00:00Z</vt:lpwstr>
  </property>
  <property fmtid="{D5CDD505-2E9C-101B-9397-08002B2CF9AE}" pid="6" name="Subject Area">
    <vt:lpwstr>26</vt:lpwstr>
  </property>
  <property fmtid="{D5CDD505-2E9C-101B-9397-08002B2CF9AE}" pid="7" name="ContentTypeId">
    <vt:lpwstr>0x0101009EB496C08DAE1E4792BCB520C527A294</vt:lpwstr>
  </property>
</Properties>
</file>